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324534E3" w:rsidR="00C420C8" w:rsidRPr="0027562C" w:rsidRDefault="00AA5983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91008" behindDoc="0" locked="0" layoutInCell="1" allowOverlap="1" wp14:anchorId="66E8CE21" wp14:editId="3F22EE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989330</wp:posOffset>
                  </wp:positionV>
                  <wp:extent cx="1478915" cy="1108710"/>
                  <wp:effectExtent l="0" t="0" r="6985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10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1362EDE4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2D46B6" w:rsidRPr="006E22D8" w:rsidRDefault="002D46B6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2D46B6" w:rsidRPr="006E22D8" w:rsidRDefault="002D46B6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2D46B6" w:rsidRPr="00634CAB" w:rsidRDefault="002D46B6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2D46B6" w:rsidRPr="00634CAB" w:rsidRDefault="002D46B6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476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393476" w:rsidRPr="00276BFA">
              <w:rPr>
                <w:rFonts w:ascii="Segoe UI" w:hAnsi="Segoe UI" w:cs="Segoe UI"/>
                <w:sz w:val="18"/>
                <w:szCs w:val="12"/>
              </w:rPr>
              <w:t>001</w:t>
            </w:r>
            <w:r w:rsidR="000C6A04">
              <w:rPr>
                <w:rFonts w:ascii="Segoe UI" w:hAnsi="Segoe UI" w:cs="Segoe UI"/>
                <w:sz w:val="18"/>
                <w:szCs w:val="12"/>
              </w:rPr>
              <w:t>4D007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34920368" w14:textId="7280F3EF" w:rsidR="00C420C8" w:rsidRPr="005152F2" w:rsidRDefault="00C3509E" w:rsidP="003A22FA">
            <w:r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 xml:space="preserve">Design </w:t>
            </w:r>
            <w:r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br/>
              <w:t xml:space="preserve">a </w:t>
            </w:r>
            <w:r w:rsidR="003A22FA"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>new font style</w:t>
            </w:r>
          </w:p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38692417" w:rsidR="00C53F92" w:rsidRPr="004548FD" w:rsidRDefault="00AA5983" w:rsidP="00D102AB">
                  <w:pPr>
                    <w:pStyle w:val="ListParagraph"/>
                    <w:numPr>
                      <w:ilvl w:val="0"/>
                      <w:numId w:val="14"/>
                    </w:numPr>
                    <w:jc w:val="both"/>
                  </w:pPr>
                  <w:r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For this task, you have to </w:t>
                  </w:r>
                  <w:r w:rsidR="003F09D9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design</w:t>
                  </w:r>
                  <w:r w:rsidR="003A22FA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a new font style</w:t>
                  </w:r>
                  <w:r w:rsidR="003F09D9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.</w:t>
                  </w:r>
                  <w:r w:rsidR="003A22FA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You can use any method </w:t>
                  </w:r>
                  <w:r w:rsidR="004548FD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to</w:t>
                  </w:r>
                  <w:r w:rsidR="003A22FA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design</w:t>
                  </w:r>
                  <w:r w:rsidR="004548FD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this. </w:t>
                  </w:r>
                  <w:r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Finally, you have to save your proje</w:t>
                  </w:r>
                  <w:r w:rsidR="004548FD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ct</w:t>
                  </w:r>
                  <w:r w:rsidR="00C3509E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in </w:t>
                  </w:r>
                  <w:r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Google Drive and</w:t>
                  </w:r>
                  <w:r w:rsidR="004548FD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</w:t>
                  </w:r>
                  <w:r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send us a link of sharing through an email[bits.acicts@gmail.com] using form in main website.</w:t>
                  </w:r>
                  <w:r w:rsidR="004548FD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Send us the links for your GitHub account (optional).</w:t>
                  </w:r>
                  <w:r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</w:t>
                  </w:r>
                  <w:r w:rsidR="000357D9" w:rsidRPr="00D102AB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4548FD"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5D25AC2D" w14:textId="501CC12B" w:rsidR="000F3185" w:rsidRDefault="000F3185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</w:t>
                  </w:r>
                  <w:r w:rsidR="004548FD">
                    <w:rPr>
                      <w:rFonts w:ascii="Tahoma" w:hAnsi="Tahoma" w:cs="Tahoma"/>
                      <w:sz w:val="20"/>
                      <w:szCs w:val="20"/>
                    </w:rPr>
                    <w:t xml:space="preserve"> (optional)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1E4610BC" w14:textId="7C7EF08B" w:rsidR="00AA5983" w:rsidRPr="00584153" w:rsidRDefault="00AA5983" w:rsidP="00AA5983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 w:rsidR="003A22FA">
                    <w:rPr>
                      <w:rFonts w:ascii="Tahoma" w:hAnsi="Tahoma" w:cs="Tahoma"/>
                      <w:sz w:val="20"/>
                      <w:szCs w:val="20"/>
                    </w:rPr>
                    <w:t>new font style</w:t>
                  </w:r>
                  <w:r w:rsidR="00C3509E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4FB06187" w:rsidR="00997A7C" w:rsidRPr="00997A7C" w:rsidRDefault="00AA5983" w:rsidP="004213D9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692BC84F" w14:textId="77777777" w:rsidR="004213D9" w:rsidRDefault="004213D9" w:rsidP="004213D9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5C8E87FB" w14:textId="676357CA" w:rsidR="00DC71AA" w:rsidRPr="005A1ED8" w:rsidRDefault="00DC5A5D" w:rsidP="007C0970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  <w:r w:rsidR="007C0970">
              <w:rPr>
                <w:rFonts w:ascii="Tahoma" w:hAnsi="Tahoma" w:cs="Tahoma"/>
              </w:rPr>
              <w:br/>
            </w:r>
          </w:p>
        </w:tc>
      </w:tr>
    </w:tbl>
    <w:p w14:paraId="6E0DA111" w14:textId="77777777" w:rsidR="00181C6D" w:rsidRDefault="00181C6D" w:rsidP="005A1ED8">
      <w:pPr>
        <w:pStyle w:val="NoSpacing"/>
        <w:rPr>
          <w:rFonts w:ascii="Tahoma" w:hAnsi="Tahoma" w:cs="Tahoma"/>
        </w:rPr>
      </w:pPr>
    </w:p>
    <w:p w14:paraId="559B25AD" w14:textId="77777777" w:rsidR="00181C6D" w:rsidRDefault="00181C6D" w:rsidP="005A1ED8">
      <w:pPr>
        <w:pStyle w:val="NoSpacing"/>
        <w:rPr>
          <w:rFonts w:ascii="Tahoma" w:hAnsi="Tahoma" w:cs="Tahoma"/>
        </w:rPr>
      </w:pPr>
    </w:p>
    <w:p w14:paraId="1529D377" w14:textId="77777777" w:rsidR="00181C6D" w:rsidRDefault="00181C6D" w:rsidP="005A1ED8">
      <w:pPr>
        <w:pStyle w:val="NoSpacing"/>
        <w:rPr>
          <w:rFonts w:ascii="Tahoma" w:hAnsi="Tahoma" w:cs="Tahoma"/>
        </w:rPr>
      </w:pPr>
    </w:p>
    <w:p w14:paraId="400CF47E" w14:textId="3C0133B7" w:rsidR="004219CF" w:rsidRDefault="006E04AC" w:rsidP="005A1ED8">
      <w:pPr>
        <w:pStyle w:val="NoSpacing"/>
        <w:rPr>
          <w:rFonts w:ascii="Tahoma" w:hAnsi="Tahoma" w:cs="Tahoma"/>
        </w:rPr>
      </w:pPr>
      <w:bookmarkStart w:id="2" w:name="_GoBack"/>
      <w:bookmarkEnd w:id="2"/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2D46B6" w:rsidRPr="00997A7C" w:rsidRDefault="002D46B6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2D46B6" w:rsidRPr="00997A7C" w:rsidRDefault="002D46B6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627DB539" w:rsidR="004219CF" w:rsidRDefault="004219CF" w:rsidP="001128B7">
      <w:pPr>
        <w:pStyle w:val="NoSpacing"/>
        <w:jc w:val="both"/>
      </w:pP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181C6D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5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</w:tbl>
    <w:bookmarkEnd w:id="0"/>
    <w:p w14:paraId="15109F2A" w14:textId="0B9E312A" w:rsidR="004219CF" w:rsidRDefault="007C0970" w:rsidP="00841714">
      <w:pPr>
        <w:pStyle w:val="NoSpacing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ACE80D9">
            <wp:simplePos x="0" y="0"/>
            <wp:positionH relativeFrom="margin">
              <wp:posOffset>5617845</wp:posOffset>
            </wp:positionH>
            <wp:positionV relativeFrom="page">
              <wp:posOffset>8555990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2D46B6" w:rsidRDefault="002D46B6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2D46B6" w:rsidRDefault="002D46B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6883D618-AAC4-4B45-B90A-A922C5460DBA}"/>
    <w:embedItalic r:id="rId2" w:subsetted="1" w:fontKey="{516B7A4B-9F28-4D7F-95E3-3D7DD65FF226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AE4C629F-5213-4E51-9931-8F2787A4F24B}"/>
    <w:embedBold r:id="rId4" w:fontKey="{D362F1E0-06AC-4D8B-9817-93647DBF5B1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CB68F669-FE9B-4377-B1EC-048D6D0D42C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2FAF1AA2-6DE6-4900-B006-E85263023409}"/>
    <w:embedBold r:id="rId7" w:fontKey="{8628E8E8-1FE3-420B-B613-FE4A6B7B2961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4D0494E8" w:rsidR="002D46B6" w:rsidRDefault="002D46B6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02AB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2D46B6" w:rsidRPr="005A1ED8" w:rsidRDefault="002D46B6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2D46B6" w:rsidRDefault="002D46B6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2D46B6" w:rsidRDefault="002D46B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D9404D"/>
    <w:multiLevelType w:val="hybridMultilevel"/>
    <w:tmpl w:val="30F0BA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1210"/>
    <w:rsid w:val="000430F5"/>
    <w:rsid w:val="00052BE1"/>
    <w:rsid w:val="000613DD"/>
    <w:rsid w:val="0007412A"/>
    <w:rsid w:val="0008467E"/>
    <w:rsid w:val="000C6A04"/>
    <w:rsid w:val="000E5A95"/>
    <w:rsid w:val="000F318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81C6D"/>
    <w:rsid w:val="0019561F"/>
    <w:rsid w:val="001A778A"/>
    <w:rsid w:val="001B32D2"/>
    <w:rsid w:val="001C3441"/>
    <w:rsid w:val="001F7913"/>
    <w:rsid w:val="00224A9D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F485A"/>
    <w:rsid w:val="003053D9"/>
    <w:rsid w:val="00325E97"/>
    <w:rsid w:val="0033255A"/>
    <w:rsid w:val="0036462E"/>
    <w:rsid w:val="003856C9"/>
    <w:rsid w:val="00393476"/>
    <w:rsid w:val="00396369"/>
    <w:rsid w:val="003A22FA"/>
    <w:rsid w:val="003B55A5"/>
    <w:rsid w:val="003D2399"/>
    <w:rsid w:val="003E0AB6"/>
    <w:rsid w:val="003E2C30"/>
    <w:rsid w:val="003E7279"/>
    <w:rsid w:val="003F09D9"/>
    <w:rsid w:val="003F4D31"/>
    <w:rsid w:val="003F5FDB"/>
    <w:rsid w:val="004213D9"/>
    <w:rsid w:val="004219CF"/>
    <w:rsid w:val="00424F9A"/>
    <w:rsid w:val="00426F62"/>
    <w:rsid w:val="0043426C"/>
    <w:rsid w:val="00440EE6"/>
    <w:rsid w:val="00441EB9"/>
    <w:rsid w:val="0044467B"/>
    <w:rsid w:val="004548FD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4F28AE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67767"/>
    <w:rsid w:val="006A3CE7"/>
    <w:rsid w:val="006E04AC"/>
    <w:rsid w:val="006E22D8"/>
    <w:rsid w:val="006E6A65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0970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A5983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3509E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02AB"/>
    <w:rsid w:val="00D11C4D"/>
    <w:rsid w:val="00D32DDD"/>
    <w:rsid w:val="00D5067A"/>
    <w:rsid w:val="00D56612"/>
    <w:rsid w:val="00D83D36"/>
    <w:rsid w:val="00DC0F74"/>
    <w:rsid w:val="00DC5A5D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524"/>
    <w:rsid w:val="00F56435"/>
    <w:rsid w:val="00F67907"/>
    <w:rsid w:val="00F75093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4A41E-4C00-4007-A14F-F53D7A611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9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10</cp:revision>
  <cp:lastPrinted>2018-04-09T05:33:00Z</cp:lastPrinted>
  <dcterms:created xsi:type="dcterms:W3CDTF">2018-04-18T16:13:00Z</dcterms:created>
  <dcterms:modified xsi:type="dcterms:W3CDTF">2018-05-02T13:54:00Z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