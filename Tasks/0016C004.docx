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all content"/>
      </w:tblPr>
      <w:tblGrid>
        <w:gridCol w:w="2340"/>
        <w:gridCol w:w="7596"/>
      </w:tblGrid>
      <w:tr w:rsidR="00C420C8" w:rsidRPr="005152F2" w14:paraId="63039B0C" w14:textId="77777777" w:rsidTr="0044467B">
        <w:trPr>
          <w:trHeight w:val="7848"/>
        </w:trPr>
        <w:tc>
          <w:tcPr>
            <w:tcW w:w="2340" w:type="dxa"/>
          </w:tcPr>
          <w:p w14:paraId="089B9F8F" w14:textId="357AF58A" w:rsidR="00C420C8" w:rsidRPr="0027562C" w:rsidRDefault="00AA5983" w:rsidP="0044467B">
            <w:pPr>
              <w:pStyle w:val="Heading1"/>
              <w:rPr>
                <w:rFonts w:ascii="Segoe UI" w:hAnsi="Segoe UI" w:cs="Segoe UI"/>
                <w:sz w:val="18"/>
                <w:szCs w:val="12"/>
              </w:rPr>
            </w:pPr>
            <w:bookmarkStart w:id="0" w:name="_Hlk510646103"/>
            <w:r>
              <w:rPr>
                <w:noProof/>
                <w:lang w:bidi="si-LK"/>
              </w:rPr>
              <w:drawing>
                <wp:anchor distT="0" distB="0" distL="114300" distR="114300" simplePos="0" relativeHeight="251691008" behindDoc="0" locked="0" layoutInCell="1" allowOverlap="1" wp14:anchorId="66E8CE21" wp14:editId="32893BA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1008874</wp:posOffset>
                  </wp:positionV>
                  <wp:extent cx="1478915" cy="1107440"/>
                  <wp:effectExtent l="0" t="0" r="6985" b="0"/>
                  <wp:wrapTopAndBottom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915" cy="110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E22D8">
              <w:rPr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171BB627" wp14:editId="1362EDE4">
                      <wp:simplePos x="0" y="0"/>
                      <wp:positionH relativeFrom="page">
                        <wp:posOffset>-90805</wp:posOffset>
                      </wp:positionH>
                      <wp:positionV relativeFrom="paragraph">
                        <wp:posOffset>-1053247</wp:posOffset>
                      </wp:positionV>
                      <wp:extent cx="6485890" cy="1103630"/>
                      <wp:effectExtent l="0" t="0" r="0" b="127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5890" cy="11036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E3125E" w14:textId="0AAAFF3C" w:rsidR="00AC3539" w:rsidRPr="006E22D8" w:rsidRDefault="00AC3539" w:rsidP="006E22D8">
                                  <w:pPr>
                                    <w:spacing w:after="0"/>
                                    <w:jc w:val="both"/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r w:rsidRPr="00E31B55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6E22D8"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br/>
                                    <w:t>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0000000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171BB62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-7.15pt;margin-top:-82.95pt;width:510.7pt;height:86.9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" filled="f" stroked="f" strokeweight=".5pt">
                      <v:textbox>
                        <w:txbxContent>
                          <w:p w14:paraId="12E3125E" w14:textId="0AAAFF3C" w:rsidR="00AC3539" w:rsidRPr="006E22D8" w:rsidRDefault="00AC3539" w:rsidP="006E22D8">
                            <w:pPr>
                              <w:spacing w:after="0"/>
                              <w:jc w:val="both"/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r w:rsidRPr="00E31B55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  <w:lang w:val="en-GB"/>
                              </w:rPr>
                              <w:t xml:space="preserve">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 w:rsidRPr="006E22D8"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br/>
                              <w:t>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t>0000000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287107" wp14:editId="0C007DC0">
                      <wp:simplePos x="0" y="0"/>
                      <wp:positionH relativeFrom="column">
                        <wp:posOffset>1059180</wp:posOffset>
                      </wp:positionH>
                      <wp:positionV relativeFrom="paragraph">
                        <wp:posOffset>-535940</wp:posOffset>
                      </wp:positionV>
                      <wp:extent cx="2171700" cy="666750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71700" cy="666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BB42BA" w14:textId="3A768B64" w:rsidR="00AC3539" w:rsidRPr="00634CAB" w:rsidRDefault="00AC3539">
                                  <w:pPr>
                                    <w:rPr>
                                      <w:sz w:val="72"/>
                                      <w:szCs w:val="72"/>
                                    </w:rPr>
                                  </w:pPr>
                                  <w:r w:rsidRPr="00634CAB">
                                    <w:rPr>
                                      <w:sz w:val="72"/>
                                      <w:szCs w:val="72"/>
                                    </w:rPr>
                                    <w:t>BITS</w:t>
                                  </w:r>
                                  <w:r>
                                    <w:rPr>
                                      <w:sz w:val="72"/>
                                      <w:szCs w:val="72"/>
                                    </w:rPr>
                                    <w:t xml:space="preserve"> 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12287107" id="Text Box 14" o:spid="_x0000_s1027" type="#_x0000_t202" style="position:absolute;left:0;text-align:left;margin-left:83.4pt;margin-top:-42.2pt;width:171pt;height:5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" filled="f" stroked="f" strokeweight=".5pt">
                      <v:textbox>
                        <w:txbxContent>
                          <w:p w14:paraId="40BB42BA" w14:textId="3A768B64" w:rsidR="00AC3539" w:rsidRPr="00634CAB" w:rsidRDefault="00AC3539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 w:rsidRPr="00634CAB">
                              <w:rPr>
                                <w:sz w:val="72"/>
                                <w:szCs w:val="72"/>
                              </w:rPr>
                              <w:t>BITS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 xml:space="preserve"> 2018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w:drawing>
                <wp:anchor distT="0" distB="0" distL="114300" distR="114300" simplePos="0" relativeHeight="251659264" behindDoc="0" locked="0" layoutInCell="1" allowOverlap="1" wp14:anchorId="45DEEEC0" wp14:editId="09E4F483">
                  <wp:simplePos x="0" y="0"/>
                  <wp:positionH relativeFrom="column">
                    <wp:posOffset>211455</wp:posOffset>
                  </wp:positionH>
                  <wp:positionV relativeFrom="paragraph">
                    <wp:posOffset>-1012190</wp:posOffset>
                  </wp:positionV>
                  <wp:extent cx="997411" cy="973455"/>
                  <wp:effectExtent l="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411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93476">
              <w:rPr>
                <w:rFonts w:ascii="Segoe UI" w:hAnsi="Segoe UI" w:cs="Segoe UI"/>
              </w:rPr>
              <w:t>Design</w:t>
            </w:r>
            <w:r w:rsidR="00E31B55">
              <w:rPr>
                <w:rFonts w:ascii="Segoe UI" w:hAnsi="Segoe UI" w:cs="Segoe UI"/>
              </w:rPr>
              <w:br/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[Task ID </w:t>
            </w:r>
            <w:r w:rsidR="006F4D47">
              <w:rPr>
                <w:rFonts w:ascii="Segoe UI" w:hAnsi="Segoe UI" w:cs="Segoe UI"/>
                <w:sz w:val="18"/>
                <w:szCs w:val="12"/>
              </w:rPr>
              <w:t>–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 </w:t>
            </w:r>
            <w:r w:rsidR="00393476" w:rsidRPr="00276BFA">
              <w:rPr>
                <w:rFonts w:ascii="Segoe UI" w:hAnsi="Segoe UI" w:cs="Segoe UI"/>
                <w:sz w:val="18"/>
                <w:szCs w:val="12"/>
              </w:rPr>
              <w:t>001</w:t>
            </w:r>
            <w:r w:rsidR="006F4D47">
              <w:rPr>
                <w:rFonts w:ascii="Segoe UI" w:hAnsi="Segoe UI" w:cs="Segoe UI"/>
                <w:sz w:val="18"/>
                <w:szCs w:val="12"/>
              </w:rPr>
              <w:t>6C004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>]</w:t>
            </w:r>
          </w:p>
          <w:p w14:paraId="34920368" w14:textId="141205A4" w:rsidR="00C420C8" w:rsidRPr="005152F2" w:rsidRDefault="009E0DB5" w:rsidP="009A0361">
            <w:r>
              <w:rPr>
                <w:rFonts w:ascii="Arial" w:eastAsiaTheme="majorEastAsia" w:hAnsi="Arial" w:cs="Arial"/>
                <w:bCs/>
                <w:iCs/>
                <w:caps/>
                <w:color w:val="232323"/>
              </w:rPr>
              <w:t>create a Text to Morse program</w:t>
            </w:r>
          </w:p>
        </w:tc>
        <w:tc>
          <w:tcPr>
            <w:tcW w:w="7596" w:type="dxa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Right side layout table"/>
            </w:tblPr>
            <w:tblGrid>
              <w:gridCol w:w="7596"/>
            </w:tblGrid>
            <w:tr w:rsidR="00C420C8" w14:paraId="4AA0C030" w14:textId="77777777" w:rsidTr="00997A7C">
              <w:trPr>
                <w:trHeight w:val="1436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60998798" w14:textId="72D69214" w:rsidR="00C420C8" w:rsidRPr="00997A7C" w:rsidRDefault="006E22D8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8240" behindDoc="0" locked="0" layoutInCell="1" allowOverlap="1" wp14:anchorId="60110AA7" wp14:editId="4E92DA60">
                        <wp:simplePos x="0" y="0"/>
                        <wp:positionH relativeFrom="column">
                          <wp:posOffset>2168123</wp:posOffset>
                        </wp:positionH>
                        <wp:positionV relativeFrom="paragraph">
                          <wp:posOffset>-790828</wp:posOffset>
                        </wp:positionV>
                        <wp:extent cx="1566499" cy="768151"/>
                        <wp:effectExtent l="0" t="0" r="0" b="0"/>
                        <wp:wrapNone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10" cstate="print">
                                  <a:duotone>
                                    <a:prstClr val="black"/>
                                    <a:schemeClr val="tx1">
                                      <a:tint val="45000"/>
                                      <a:satMod val="400000"/>
                                    </a:scheme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6499" cy="768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08467E"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7216" behindDoc="0" locked="0" layoutInCell="1" allowOverlap="1" wp14:anchorId="3944C774" wp14:editId="1BF1EBBD">
                        <wp:simplePos x="0" y="0"/>
                        <wp:positionH relativeFrom="margin">
                          <wp:posOffset>3816811</wp:posOffset>
                        </wp:positionH>
                        <wp:positionV relativeFrom="paragraph">
                          <wp:posOffset>-565150</wp:posOffset>
                        </wp:positionV>
                        <wp:extent cx="540385" cy="526415"/>
                        <wp:effectExtent l="0" t="0" r="0" b="698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230" t="11231" r="10110" b="121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40385" cy="526415"/>
                                </a:xfrm>
                                <a:prstGeom prst="rect">
                                  <a:avLst/>
                                </a:prstGeom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CC6657" w:rsidRPr="00997A7C">
                    <w:rPr>
                      <w:rFonts w:ascii="Segoe UI" w:hAnsi="Segoe UI" w:cs="Segoe UI"/>
                      <w:b/>
                      <w:bCs/>
                    </w:rPr>
                    <w:t>Description</w:t>
                  </w:r>
                </w:p>
                <w:p w14:paraId="4373C030" w14:textId="245EFBC1" w:rsidR="00C53F92" w:rsidRPr="000357D9" w:rsidRDefault="00AA5983" w:rsidP="00AC3539">
                  <w:pPr>
                    <w:pStyle w:val="Heading5"/>
                    <w:numPr>
                      <w:ilvl w:val="0"/>
                      <w:numId w:val="13"/>
                    </w:numPr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For this task, you have to</w:t>
                  </w:r>
                  <w:r w:rsidR="00AC3539">
                    <w:rPr>
                      <w:rFonts w:ascii="Tahoma" w:hAnsi="Tahoma" w:cs="Tahoma"/>
                      <w:sz w:val="20"/>
                      <w:szCs w:val="20"/>
                    </w:rPr>
                    <w:t xml:space="preserve"> create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r w:rsidR="00AC3539">
                    <w:rPr>
                      <w:rFonts w:ascii="Tahoma" w:hAnsi="Tahoma" w:cs="Tahoma"/>
                      <w:sz w:val="20"/>
                      <w:szCs w:val="20"/>
                    </w:rPr>
                    <w:t>text to Morse converting program</w:t>
                  </w:r>
                  <w:r w:rsidR="003F09D9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>.</w:t>
                  </w:r>
                  <w:r w:rsidR="003A22FA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 xml:space="preserve"> You can use any </w:t>
                  </w:r>
                  <w:r w:rsidR="00AC3539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>programming language</w:t>
                  </w:r>
                  <w:r w:rsidR="00FF19B1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 xml:space="preserve"> </w:t>
                  </w:r>
                  <w:r w:rsidR="00AC3539" w:rsidRPr="00AC3539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>(GUI and Console both accepted).</w:t>
                  </w:r>
                  <w:r w:rsidR="003F09D9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Finally, you have to save your project </w:t>
                  </w:r>
                  <w:r w:rsidR="00C3509E">
                    <w:rPr>
                      <w:rFonts w:ascii="Tahoma" w:hAnsi="Tahoma" w:cs="Tahoma"/>
                      <w:sz w:val="20"/>
                      <w:szCs w:val="20"/>
                    </w:rPr>
                    <w:t xml:space="preserve">in 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Google Drive and send us a </w:t>
                  </w:r>
                  <w:r w:rsidRPr="00AA5983">
                    <w:rPr>
                      <w:rFonts w:ascii="Tahoma" w:hAnsi="Tahoma" w:cs="Tahoma"/>
                      <w:sz w:val="20"/>
                      <w:szCs w:val="20"/>
                    </w:rPr>
                    <w:t>link of sharing through an email[bits.acicts@gmail.com] using form in main website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. </w:t>
                  </w:r>
                  <w:r w:rsidR="00FF19B1">
                    <w:rPr>
                      <w:rFonts w:ascii="Tahoma" w:hAnsi="Tahoma" w:cs="Tahoma"/>
                      <w:sz w:val="20"/>
                      <w:szCs w:val="20"/>
                    </w:rPr>
                    <w:t>Send us the links for your GitHub account (optional)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. </w:t>
                  </w:r>
                  <w:r w:rsidR="000357D9">
                    <w:rPr>
                      <w:rFonts w:ascii="Tahoma" w:hAnsi="Tahoma" w:cs="Tahoma"/>
                      <w:sz w:val="20"/>
                      <w:szCs w:val="20"/>
                    </w:rPr>
                    <w:t>Surf on Google and use BITS-Help page for more help.</w:t>
                  </w:r>
                  <w:r w:rsidR="005F015B" w:rsidRPr="000357D9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997A7C" w14:paraId="0381E0D7" w14:textId="77777777" w:rsidTr="00997A7C">
              <w:trPr>
                <w:trHeight w:val="2035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198F4AD8" w14:textId="4D821986" w:rsidR="00CC6657" w:rsidRDefault="00CC6657" w:rsidP="00C53F92">
                  <w:pPr>
                    <w:pStyle w:val="Heading2"/>
                    <w:rPr>
                      <w:noProof/>
                    </w:rPr>
                  </w:pPr>
                  <w:r w:rsidRPr="00FF1590">
                    <w:rPr>
                      <w:rFonts w:ascii="Segoe UI" w:hAnsi="Segoe UI" w:cs="Segoe UI"/>
                      <w:b/>
                      <w:bCs/>
                    </w:rPr>
                    <w:t>Steps</w:t>
                  </w:r>
                </w:p>
                <w:p w14:paraId="5D25AC2D" w14:textId="5307EC25" w:rsidR="000F3185" w:rsidRDefault="000F3185" w:rsidP="000F3185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  <w:rPr>
                      <w:rFonts w:ascii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Make an account on Slack </w:t>
                  </w:r>
                  <w:r w:rsidR="00FF19B1">
                    <w:rPr>
                      <w:rFonts w:ascii="Tahoma" w:hAnsi="Tahoma" w:cs="Tahoma"/>
                      <w:sz w:val="20"/>
                      <w:szCs w:val="20"/>
                    </w:rPr>
                    <w:t>(optional)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>. [</w:t>
                  </w:r>
                  <w:hyperlink r:id="rId12" w:history="1">
                    <w:r w:rsidRPr="001D0F8D">
                      <w:rPr>
                        <w:rStyle w:val="Hyperlink"/>
                        <w:rFonts w:ascii="Tahoma" w:hAnsi="Tahoma" w:cs="Tahoma"/>
                        <w:sz w:val="20"/>
                        <w:szCs w:val="20"/>
                      </w:rPr>
                      <w:t>https://slack.com/</w:t>
                    </w:r>
                  </w:hyperlink>
                  <w:r>
                    <w:rPr>
                      <w:rFonts w:ascii="Tahoma" w:hAnsi="Tahoma" w:cs="Tahoma"/>
                      <w:sz w:val="20"/>
                      <w:szCs w:val="20"/>
                    </w:rPr>
                    <w:t>]</w:t>
                  </w:r>
                </w:p>
                <w:p w14:paraId="1E4610BC" w14:textId="072200EB" w:rsidR="00AA5983" w:rsidRPr="00584153" w:rsidRDefault="003D2BD0" w:rsidP="00AA5983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Design a text to Morse program</w:t>
                  </w:r>
                  <w:r w:rsidR="00C3509E">
                    <w:rPr>
                      <w:rFonts w:ascii="Tahoma" w:hAnsi="Tahoma" w:cs="Tahoma"/>
                      <w:sz w:val="20"/>
                      <w:szCs w:val="20"/>
                    </w:rPr>
                    <w:t>.</w:t>
                  </w:r>
                </w:p>
                <w:p w14:paraId="5A840979" w14:textId="7F80F945" w:rsidR="00997A7C" w:rsidRPr="00997A7C" w:rsidRDefault="00AA5983" w:rsidP="007A2F5C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Upload it to Google Drive.</w:t>
                  </w:r>
                </w:p>
              </w:tc>
            </w:tr>
            <w:tr w:rsidR="00C647EF" w14:paraId="48FF1570" w14:textId="77777777" w:rsidTr="004B2179">
              <w:tc>
                <w:tcPr>
                  <w:tcW w:w="7596" w:type="dxa"/>
                  <w:tcMar>
                    <w:left w:w="720" w:type="dxa"/>
                    <w:right w:w="0" w:type="dxa"/>
                  </w:tcMar>
                </w:tcPr>
                <w:p w14:paraId="4F3896D4" w14:textId="1DE95272" w:rsidR="00C647EF" w:rsidRPr="00FF1590" w:rsidRDefault="00C53F92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Working with us</w:t>
                  </w:r>
                </w:p>
              </w:tc>
            </w:tr>
          </w:tbl>
          <w:p w14:paraId="03D96D4C" w14:textId="77777777" w:rsidR="007A2F5C" w:rsidRDefault="007A2F5C" w:rsidP="007A2F5C">
            <w:pPr>
              <w:ind w:left="802"/>
              <w:rPr>
                <w:rFonts w:ascii="Tahoma" w:hAnsi="Tahoma" w:cs="Tahoma"/>
              </w:rPr>
            </w:pPr>
            <w:proofErr w:type="spellStart"/>
            <w:r w:rsidRPr="00254CA3">
              <w:rPr>
                <w:rFonts w:ascii="Tahoma" w:hAnsi="Tahoma" w:cs="Tahoma"/>
                <w:sz w:val="20"/>
                <w:szCs w:val="20"/>
              </w:rPr>
              <w:t>f</w:t>
            </w:r>
            <w:proofErr w:type="spellEnd"/>
            <w:r w:rsidRPr="00254CA3">
              <w:rPr>
                <w:rFonts w:ascii="Tahoma" w:hAnsi="Tahoma" w:cs="Tahoma"/>
                <w:sz w:val="20"/>
                <w:szCs w:val="20"/>
              </w:rPr>
              <w:t xml:space="preserve"> you have any questions related to this. You can ask it on our Slack Group, on our portal [</w:t>
            </w:r>
            <w:hyperlink r:id="rId13" w:history="1">
              <w:r w:rsidRPr="00254CA3">
                <w:rPr>
                  <w:rStyle w:val="Hyperlink"/>
                  <w:rFonts w:ascii="Tahoma" w:hAnsi="Tahoma" w:cs="Tahoma"/>
                  <w:sz w:val="20"/>
                  <w:szCs w:val="20"/>
                </w:rPr>
                <w:t>portal.acicts.io</w:t>
              </w:r>
            </w:hyperlink>
            <w:r w:rsidRPr="00254CA3">
              <w:rPr>
                <w:rFonts w:ascii="Tahoma" w:hAnsi="Tahoma" w:cs="Tahoma"/>
                <w:sz w:val="20"/>
                <w:szCs w:val="20"/>
              </w:rPr>
              <w:t>] or visiting</w:t>
            </w:r>
            <w:bookmarkStart w:id="1" w:name="_Hlk511033533"/>
            <w:r w:rsidRPr="00254CA3">
              <w:rPr>
                <w:rFonts w:ascii="Tahoma" w:hAnsi="Tahoma" w:cs="Tahoma"/>
                <w:sz w:val="20"/>
                <w:szCs w:val="20"/>
              </w:rPr>
              <w:t xml:space="preserve"> ACICTS </w:t>
            </w:r>
            <w:bookmarkEnd w:id="1"/>
            <w:r w:rsidRPr="00254CA3">
              <w:rPr>
                <w:rFonts w:ascii="Tahoma" w:hAnsi="Tahoma" w:cs="Tahoma"/>
                <w:sz w:val="20"/>
                <w:szCs w:val="20"/>
              </w:rPr>
              <w:t xml:space="preserve">in the school time. </w:t>
            </w:r>
            <w:r>
              <w:rPr>
                <w:rFonts w:ascii="Tahoma" w:hAnsi="Tahoma" w:cs="Tahoma"/>
              </w:rPr>
              <w:br/>
              <w:t xml:space="preserve">Join our Slack group using the below link or </w:t>
            </w:r>
            <w:r>
              <w:rPr>
                <w:rFonts w:ascii="Tahoma" w:hAnsi="Tahoma" w:cs="Tahoma"/>
                <w:rtl/>
                <w:cs/>
              </w:rPr>
              <w:br/>
            </w:r>
            <w:r>
              <w:rPr>
                <w:rFonts w:ascii="Tahoma" w:hAnsi="Tahoma" w:cs="Tahoma"/>
              </w:rPr>
              <w:t>by scanning the QR code below.</w:t>
            </w:r>
          </w:p>
          <w:p w14:paraId="5C8E87FB" w14:textId="11E7C767" w:rsidR="00DC71AA" w:rsidRPr="005A1ED8" w:rsidRDefault="00FF19B1" w:rsidP="00FF19B1">
            <w:pPr>
              <w:ind w:left="802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br/>
            </w:r>
            <w:r w:rsidR="007C0970">
              <w:rPr>
                <w:rFonts w:ascii="Tahoma" w:hAnsi="Tahoma" w:cs="Tahoma"/>
              </w:rPr>
              <w:br/>
            </w:r>
            <w:r w:rsidR="007C0970">
              <w:rPr>
                <w:rFonts w:ascii="Tahoma" w:hAnsi="Tahoma" w:cs="Tahoma"/>
              </w:rPr>
              <w:br/>
            </w:r>
            <w:r w:rsidR="007C0970">
              <w:rPr>
                <w:rFonts w:ascii="Tahoma" w:hAnsi="Tahoma" w:cs="Tahoma"/>
              </w:rPr>
              <w:br/>
            </w:r>
            <w:r w:rsidR="007C0970">
              <w:rPr>
                <w:rFonts w:ascii="Tahoma" w:hAnsi="Tahoma" w:cs="Tahoma"/>
              </w:rPr>
              <w:br/>
            </w:r>
            <w:r w:rsidR="007C0970">
              <w:rPr>
                <w:rFonts w:ascii="Tahoma" w:hAnsi="Tahoma" w:cs="Tahoma"/>
              </w:rPr>
              <w:br/>
            </w:r>
            <w:r w:rsidR="007C0970">
              <w:rPr>
                <w:rFonts w:ascii="Tahoma" w:hAnsi="Tahoma" w:cs="Tahoma"/>
              </w:rPr>
              <w:br/>
            </w:r>
            <w:r w:rsidR="007C0970">
              <w:rPr>
                <w:rFonts w:ascii="Tahoma" w:hAnsi="Tahoma" w:cs="Tahoma"/>
              </w:rPr>
              <w:br/>
            </w:r>
            <w:r w:rsidR="007C0970">
              <w:rPr>
                <w:rFonts w:ascii="Tahoma" w:hAnsi="Tahoma" w:cs="Tahoma"/>
              </w:rPr>
              <w:br/>
            </w:r>
            <w:r w:rsidR="007C0970">
              <w:rPr>
                <w:rFonts w:ascii="Tahoma" w:hAnsi="Tahoma" w:cs="Tahoma"/>
              </w:rPr>
              <w:br/>
            </w:r>
          </w:p>
        </w:tc>
      </w:tr>
    </w:tbl>
    <w:p w14:paraId="6655978C" w14:textId="77777777" w:rsidR="007A2F5C" w:rsidRDefault="007A2F5C" w:rsidP="00FF19B1">
      <w:pPr>
        <w:pStyle w:val="NoSpacing"/>
        <w:jc w:val="both"/>
        <w:rPr>
          <w:rFonts w:ascii="Tahoma" w:hAnsi="Tahoma" w:cs="Tahoma"/>
        </w:rPr>
      </w:pPr>
    </w:p>
    <w:p w14:paraId="32276EB4" w14:textId="77777777" w:rsidR="007A2F5C" w:rsidRDefault="007A2F5C" w:rsidP="00FF19B1">
      <w:pPr>
        <w:pStyle w:val="NoSpacing"/>
        <w:jc w:val="both"/>
        <w:rPr>
          <w:rFonts w:ascii="Tahoma" w:hAnsi="Tahoma" w:cs="Tahoma"/>
        </w:rPr>
      </w:pPr>
    </w:p>
    <w:bookmarkStart w:id="2" w:name="_GoBack"/>
    <w:bookmarkEnd w:id="2"/>
    <w:p w14:paraId="788CEE41" w14:textId="7CA3C773" w:rsidR="004219CF" w:rsidRPr="00FF19B1" w:rsidRDefault="006E04AC" w:rsidP="00FF19B1">
      <w:pPr>
        <w:pStyle w:val="NoSpacing"/>
        <w:jc w:val="both"/>
        <w:rPr>
          <w:rFonts w:ascii="Tahoma" w:hAnsi="Tahoma" w:cs="Tahoma"/>
        </w:rPr>
      </w:pPr>
      <w:r w:rsidRPr="005A1ED8">
        <w:rPr>
          <w:rFonts w:ascii="Tahoma" w:hAnsi="Tahoma" w:cs="Tahoma"/>
          <w:noProof/>
          <w:lang w:bidi="si-L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8ED5D9" wp14:editId="24C38473">
                <wp:simplePos x="0" y="0"/>
                <wp:positionH relativeFrom="column">
                  <wp:posOffset>2975776</wp:posOffset>
                </wp:positionH>
                <wp:positionV relativeFrom="page">
                  <wp:posOffset>894522</wp:posOffset>
                </wp:positionV>
                <wp:extent cx="953770" cy="4667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77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5305A" w14:textId="6FDD11B2" w:rsidR="00AC3539" w:rsidRPr="00997A7C" w:rsidRDefault="00AC3539" w:rsidP="00634CAB">
                            <w:pPr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</w:pPr>
                            <w:r w:rsidRPr="00997A7C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Tasks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8ED5D9" id="Text Box 15" o:spid="_x0000_s1028" type="#_x0000_t202" style="position:absolute;left:0;text-align:left;margin-left:234.3pt;margin-top:70.45pt;width:75.1pt;height:3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" filled="f" stroked="f" strokeweight=".5pt">
                <v:textbox>
                  <w:txbxContent>
                    <w:p w14:paraId="1135305A" w14:textId="6FDD11B2" w:rsidR="00AC3539" w:rsidRPr="00997A7C" w:rsidRDefault="00AC3539" w:rsidP="00634CAB">
                      <w:pPr>
                        <w:rPr>
                          <w:rFonts w:ascii="Segoe UI" w:hAnsi="Segoe UI" w:cs="Segoe UI"/>
                          <w:sz w:val="36"/>
                          <w:szCs w:val="36"/>
                        </w:rPr>
                      </w:pPr>
                      <w:r w:rsidRPr="00997A7C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Tasks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382"/>
        <w:tblOverlap w:val="never"/>
        <w:tblW w:w="89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6570"/>
      </w:tblGrid>
      <w:tr w:rsidR="004219CF" w14:paraId="21004485" w14:textId="704627FD" w:rsidTr="00DC71AA">
        <w:trPr>
          <w:trHeight w:val="526"/>
        </w:trPr>
        <w:tc>
          <w:tcPr>
            <w:tcW w:w="2340" w:type="dxa"/>
            <w:vAlign w:val="bottom"/>
          </w:tcPr>
          <w:p w14:paraId="6B7147ED" w14:textId="381C8EC2" w:rsidR="004219CF" w:rsidRDefault="004219CF" w:rsidP="00DC71AA">
            <w:pPr>
              <w:pStyle w:val="Heading3"/>
              <w:jc w:val="left"/>
              <w:outlineLvl w:val="2"/>
              <w:rPr>
                <w:rFonts w:ascii="Tahoma" w:hAnsi="Tahoma" w:cs="Tahoma"/>
              </w:rPr>
            </w:pPr>
            <w:r>
              <w:rPr>
                <w:noProof/>
                <w:lang w:bidi="si-LK"/>
              </w:rPr>
              <w:drawing>
                <wp:inline distT="0" distB="0" distL="0" distR="0" wp14:anchorId="225176C3" wp14:editId="2A45E584">
                  <wp:extent cx="402590" cy="402590"/>
                  <wp:effectExtent l="0" t="0" r="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</w:rPr>
              <w:t xml:space="preserve"> </w:t>
            </w:r>
            <w:r w:rsidRPr="0047535C">
              <w:rPr>
                <w:rFonts w:ascii="Tahoma" w:hAnsi="Tahoma" w:cs="Tahoma"/>
              </w:rPr>
              <w:t>Slack Group</w:t>
            </w:r>
            <w:r w:rsidRPr="0047535C">
              <w:rPr>
                <w:rFonts w:ascii="Tahoma" w:hAnsi="Tahoma" w:cs="Tahoma"/>
                <w:noProof/>
              </w:rPr>
              <w:t xml:space="preserve"> </w:t>
            </w:r>
          </w:p>
        </w:tc>
        <w:tc>
          <w:tcPr>
            <w:tcW w:w="6570" w:type="dxa"/>
            <w:vAlign w:val="bottom"/>
          </w:tcPr>
          <w:p w14:paraId="73E13021" w14:textId="22AF2C8C" w:rsidR="004219CF" w:rsidRPr="004B2179" w:rsidRDefault="007A2F5C" w:rsidP="00DC71AA">
            <w:pPr>
              <w:pStyle w:val="Heading3"/>
              <w:jc w:val="left"/>
              <w:outlineLvl w:val="2"/>
              <w:rPr>
                <w:rFonts w:ascii="Segoe UI" w:hAnsi="Segoe UI" w:cs="Segoe UI"/>
                <w:sz w:val="16"/>
                <w:szCs w:val="18"/>
              </w:rPr>
            </w:pPr>
            <w:hyperlink r:id="rId15" w:history="1">
              <w:r w:rsidR="004219CF" w:rsidRPr="0047535C">
                <w:rPr>
                  <w:rStyle w:val="Hyperlink"/>
                  <w:rFonts w:ascii="Segoe UI" w:hAnsi="Segoe UI" w:cs="Segoe UI"/>
                  <w:sz w:val="16"/>
                  <w:szCs w:val="18"/>
                </w:rPr>
                <w:t>https://join.slack.com/t/bits-acicts/shared_invite/enQtMzQxMzIyMzg2NTk3LWYwOTE3OWQ4ZWZlMDc1OTc3YzcxMTdhM2QxMDUwYzBlMTQ0MjZiMDY0ODU4NTgzY2E2YTY3Y2JjMWJlOTY4MTA</w:t>
              </w:r>
            </w:hyperlink>
          </w:p>
        </w:tc>
      </w:tr>
    </w:tbl>
    <w:bookmarkEnd w:id="0"/>
    <w:p w14:paraId="15109F2A" w14:textId="0B9E312A" w:rsidR="004219CF" w:rsidRDefault="007C0970" w:rsidP="00841714">
      <w:pPr>
        <w:pStyle w:val="NoSpacing"/>
      </w:pPr>
      <w:r>
        <w:rPr>
          <w:rFonts w:ascii="Segoe UI" w:hAnsi="Segoe UI" w:cs="Segoe UI"/>
          <w:noProof/>
          <w:sz w:val="16"/>
          <w:szCs w:val="18"/>
          <w:lang w:bidi="si-LK"/>
        </w:rPr>
        <w:drawing>
          <wp:anchor distT="0" distB="0" distL="114300" distR="114300" simplePos="0" relativeHeight="251667456" behindDoc="0" locked="0" layoutInCell="1" allowOverlap="1" wp14:anchorId="3A781142" wp14:editId="3ACE80D9">
            <wp:simplePos x="0" y="0"/>
            <wp:positionH relativeFrom="margin">
              <wp:posOffset>5617845</wp:posOffset>
            </wp:positionH>
            <wp:positionV relativeFrom="page">
              <wp:posOffset>8555990</wp:posOffset>
            </wp:positionV>
            <wp:extent cx="690880" cy="684530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8" t="9682" r="8821" b="9597"/>
                    <a:stretch/>
                  </pic:blipFill>
                  <pic:spPr bwMode="auto">
                    <a:xfrm>
                      <a:off x="0" y="0"/>
                      <a:ext cx="69088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219CF" w:rsidSect="000E5A95">
      <w:footerReference w:type="default" r:id="rId17"/>
      <w:footerReference w:type="first" r:id="rId18"/>
      <w:pgSz w:w="12240" w:h="15840"/>
      <w:pgMar w:top="2074" w:right="1152" w:bottom="1260" w:left="1152" w:header="139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0F9CED" w14:textId="77777777" w:rsidR="00AC3539" w:rsidRDefault="00AC3539" w:rsidP="003856C9">
      <w:pPr>
        <w:spacing w:after="0" w:line="240" w:lineRule="auto"/>
      </w:pPr>
      <w:r>
        <w:separator/>
      </w:r>
    </w:p>
  </w:endnote>
  <w:endnote w:type="continuationSeparator" w:id="0">
    <w:p w14:paraId="39120172" w14:textId="77777777" w:rsidR="00AC3539" w:rsidRDefault="00AC3539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1" w:subsetted="1" w:fontKey="{5682B1B7-A227-4970-9D80-E6A14D09169F}"/>
    <w:embedItalic r:id="rId2" w:subsetted="1" w:fontKey="{3EEA8516-959C-4701-AE40-F3AEE54F711B}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149CCAC5-0D47-43FC-8A75-4EA2596CA13C}"/>
    <w:embedBold r:id="rId4" w:fontKey="{2300D3D5-B17D-4B53-B199-2BCF36B51ED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subsetted="1" w:fontKey="{A3537993-3C3B-4553-8608-EB7F39CAC59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D90C0EDB-AE6A-4531-815F-38DE6FDABC27}"/>
    <w:embedBold r:id="rId7" w:fontKey="{6B57AC83-9848-412E-BF3A-242E6609C866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8D8CA8" w14:textId="3DE63805" w:rsidR="00AC3539" w:rsidRDefault="00AC3539" w:rsidP="007803B7">
    <w:pPr>
      <w:pStyle w:val="Footer"/>
    </w:pPr>
    <w:r w:rsidRPr="00DC79BB">
      <w:rPr>
        <w:noProof/>
        <w:lang w:bidi="si-LK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308BD8BC" wp14:editId="00066E1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9102725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oup 4" title="Foot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reeform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reeform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reeform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reeform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reeform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101C6FE" id="Group 4" o:spid="_x0000_s1026" alt="Title: Footer graphic design with grey rectangles in various angle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">
              <o:lock v:ext="edit" aspectratio="t"/>
              <v:shape id="Freeform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reeform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reeform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reeform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reeform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reeform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reeform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reeform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reeform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id w:val="-3770069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74E167" w14:textId="795207C1" w:rsidR="00AC3539" w:rsidRPr="005A1ED8" w:rsidRDefault="00AC3539" w:rsidP="001128B7">
    <w:pPr>
      <w:pStyle w:val="Footer"/>
      <w:spacing w:line="276" w:lineRule="auto"/>
      <w:ind w:right="-54"/>
      <w:jc w:val="center"/>
    </w:pPr>
    <w:bookmarkStart w:id="3" w:name="_Hlk511657014"/>
    <w:bookmarkStart w:id="4" w:name="_Hlk511657015"/>
    <w:r w:rsidRPr="005A1ED8">
      <w:rPr>
        <w:rFonts w:ascii="Tahoma" w:hAnsi="Tahoma" w:cs="Tahoma"/>
        <w:spacing w:val="2"/>
        <w:sz w:val="20"/>
        <w:szCs w:val="20"/>
      </w:rPr>
      <w:t xml:space="preserve">BITS OC cares about the quality, thoroughness, and creativity of every task as well as community involvement. </w:t>
    </w:r>
    <w:r w:rsidRPr="005A1ED8">
      <w:rPr>
        <w:rStyle w:val="Strong"/>
        <w:rFonts w:ascii="Tahoma" w:hAnsi="Tahoma" w:cs="Tahoma"/>
        <w:color w:val="FF0000"/>
        <w:spacing w:val="2"/>
        <w:sz w:val="20"/>
        <w:szCs w:val="20"/>
      </w:rPr>
      <w:t>Most tasks completed DOES NOT equal a winner!</w:t>
    </w:r>
    <w:bookmarkEnd w:id="3"/>
    <w:bookmarkEnd w:id="4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C926C3" w14:textId="77777777" w:rsidR="00AC3539" w:rsidRDefault="00AC3539" w:rsidP="003856C9">
      <w:pPr>
        <w:spacing w:after="0" w:line="240" w:lineRule="auto"/>
      </w:pPr>
      <w:r>
        <w:separator/>
      </w:r>
    </w:p>
  </w:footnote>
  <w:footnote w:type="continuationSeparator" w:id="0">
    <w:p w14:paraId="26A44513" w14:textId="77777777" w:rsidR="00AC3539" w:rsidRDefault="00AC3539" w:rsidP="003856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53F690C"/>
    <w:multiLevelType w:val="hybridMultilevel"/>
    <w:tmpl w:val="8A1E40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2938C4"/>
    <w:multiLevelType w:val="hybridMultilevel"/>
    <w:tmpl w:val="E07ED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06FA7"/>
    <w:multiLevelType w:val="hybridMultilevel"/>
    <w:tmpl w:val="A6908B5E"/>
    <w:lvl w:ilvl="0" w:tplc="3E281936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attachedTemplate r:id="rId1"/>
  <w:mailMerge>
    <w:mainDocumentType w:val="formLetters"/>
    <w:dataType w:val="textFile"/>
    <w:activeRecord w:val="-1"/>
  </w:mailMerge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1A"/>
    <w:rsid w:val="000141FC"/>
    <w:rsid w:val="000357D9"/>
    <w:rsid w:val="00041210"/>
    <w:rsid w:val="000430F5"/>
    <w:rsid w:val="00052BE1"/>
    <w:rsid w:val="000613DD"/>
    <w:rsid w:val="0007412A"/>
    <w:rsid w:val="0008467E"/>
    <w:rsid w:val="000C6A04"/>
    <w:rsid w:val="000E5A95"/>
    <w:rsid w:val="000F3185"/>
    <w:rsid w:val="0010199E"/>
    <w:rsid w:val="0010257B"/>
    <w:rsid w:val="00106D5B"/>
    <w:rsid w:val="001128B7"/>
    <w:rsid w:val="001166C2"/>
    <w:rsid w:val="00125F11"/>
    <w:rsid w:val="001275B8"/>
    <w:rsid w:val="001503AC"/>
    <w:rsid w:val="00165530"/>
    <w:rsid w:val="001765FE"/>
    <w:rsid w:val="0019561F"/>
    <w:rsid w:val="001A778A"/>
    <w:rsid w:val="001B32D2"/>
    <w:rsid w:val="001C3441"/>
    <w:rsid w:val="001F7913"/>
    <w:rsid w:val="00224A9D"/>
    <w:rsid w:val="0027562C"/>
    <w:rsid w:val="00283B81"/>
    <w:rsid w:val="00293B83"/>
    <w:rsid w:val="002A3621"/>
    <w:rsid w:val="002A4C3B"/>
    <w:rsid w:val="002B3890"/>
    <w:rsid w:val="002B7747"/>
    <w:rsid w:val="002C77B9"/>
    <w:rsid w:val="002D46B6"/>
    <w:rsid w:val="002D4F43"/>
    <w:rsid w:val="002F485A"/>
    <w:rsid w:val="003053D9"/>
    <w:rsid w:val="00315426"/>
    <w:rsid w:val="00325E97"/>
    <w:rsid w:val="0033255A"/>
    <w:rsid w:val="0036462E"/>
    <w:rsid w:val="003856C9"/>
    <w:rsid w:val="00393476"/>
    <w:rsid w:val="00396369"/>
    <w:rsid w:val="003A22FA"/>
    <w:rsid w:val="003B55A5"/>
    <w:rsid w:val="003D2399"/>
    <w:rsid w:val="003D2BD0"/>
    <w:rsid w:val="003E0AB6"/>
    <w:rsid w:val="003E2C30"/>
    <w:rsid w:val="003E7279"/>
    <w:rsid w:val="003F09D9"/>
    <w:rsid w:val="003F4D31"/>
    <w:rsid w:val="003F5FDB"/>
    <w:rsid w:val="004219CF"/>
    <w:rsid w:val="00424F9A"/>
    <w:rsid w:val="00426F62"/>
    <w:rsid w:val="0043426C"/>
    <w:rsid w:val="00440EE6"/>
    <w:rsid w:val="00441EB9"/>
    <w:rsid w:val="0044467B"/>
    <w:rsid w:val="00463463"/>
    <w:rsid w:val="004736EA"/>
    <w:rsid w:val="00473EF8"/>
    <w:rsid w:val="0047535C"/>
    <w:rsid w:val="004760E5"/>
    <w:rsid w:val="00494175"/>
    <w:rsid w:val="004A395D"/>
    <w:rsid w:val="004A75A4"/>
    <w:rsid w:val="004B2179"/>
    <w:rsid w:val="004C2599"/>
    <w:rsid w:val="004D22BB"/>
    <w:rsid w:val="004D5A26"/>
    <w:rsid w:val="004F28AE"/>
    <w:rsid w:val="005152F2"/>
    <w:rsid w:val="005246B9"/>
    <w:rsid w:val="00534E4E"/>
    <w:rsid w:val="00551D35"/>
    <w:rsid w:val="00553CFC"/>
    <w:rsid w:val="005562D4"/>
    <w:rsid w:val="00557019"/>
    <w:rsid w:val="005674AC"/>
    <w:rsid w:val="00580925"/>
    <w:rsid w:val="00584153"/>
    <w:rsid w:val="005A1E51"/>
    <w:rsid w:val="005A1ED8"/>
    <w:rsid w:val="005A7E57"/>
    <w:rsid w:val="005C1698"/>
    <w:rsid w:val="005F015B"/>
    <w:rsid w:val="006021F5"/>
    <w:rsid w:val="00610BA4"/>
    <w:rsid w:val="00616FF4"/>
    <w:rsid w:val="00634CAB"/>
    <w:rsid w:val="00667767"/>
    <w:rsid w:val="006A3CE7"/>
    <w:rsid w:val="006E04AC"/>
    <w:rsid w:val="006E22D8"/>
    <w:rsid w:val="006E6A65"/>
    <w:rsid w:val="006F4D47"/>
    <w:rsid w:val="00743379"/>
    <w:rsid w:val="00743830"/>
    <w:rsid w:val="00747550"/>
    <w:rsid w:val="007803B7"/>
    <w:rsid w:val="00794541"/>
    <w:rsid w:val="007A2F5C"/>
    <w:rsid w:val="007A42E7"/>
    <w:rsid w:val="007A7C08"/>
    <w:rsid w:val="007B2BE1"/>
    <w:rsid w:val="007B2F5C"/>
    <w:rsid w:val="007C0970"/>
    <w:rsid w:val="007C5F05"/>
    <w:rsid w:val="00825ED8"/>
    <w:rsid w:val="00832043"/>
    <w:rsid w:val="00832F81"/>
    <w:rsid w:val="00841714"/>
    <w:rsid w:val="008501C7"/>
    <w:rsid w:val="00856BA9"/>
    <w:rsid w:val="008633CD"/>
    <w:rsid w:val="00867FE6"/>
    <w:rsid w:val="008C74BC"/>
    <w:rsid w:val="008C7CA2"/>
    <w:rsid w:val="008F6337"/>
    <w:rsid w:val="00900888"/>
    <w:rsid w:val="00914DAF"/>
    <w:rsid w:val="0092048B"/>
    <w:rsid w:val="0093286E"/>
    <w:rsid w:val="009511F9"/>
    <w:rsid w:val="00997A7C"/>
    <w:rsid w:val="009A0361"/>
    <w:rsid w:val="009C67A1"/>
    <w:rsid w:val="009D1627"/>
    <w:rsid w:val="009D6B7C"/>
    <w:rsid w:val="009E0DB5"/>
    <w:rsid w:val="00A20F1A"/>
    <w:rsid w:val="00A42F91"/>
    <w:rsid w:val="00A55AF1"/>
    <w:rsid w:val="00A61D32"/>
    <w:rsid w:val="00A76EDE"/>
    <w:rsid w:val="00A82C1D"/>
    <w:rsid w:val="00AA5983"/>
    <w:rsid w:val="00AC3539"/>
    <w:rsid w:val="00AF1258"/>
    <w:rsid w:val="00B01E52"/>
    <w:rsid w:val="00B550FC"/>
    <w:rsid w:val="00B85871"/>
    <w:rsid w:val="00B93310"/>
    <w:rsid w:val="00BA3894"/>
    <w:rsid w:val="00BB3B21"/>
    <w:rsid w:val="00BC1F18"/>
    <w:rsid w:val="00BD2E58"/>
    <w:rsid w:val="00BE2327"/>
    <w:rsid w:val="00BE6E63"/>
    <w:rsid w:val="00BF6BAB"/>
    <w:rsid w:val="00C00375"/>
    <w:rsid w:val="00C007A5"/>
    <w:rsid w:val="00C04DBF"/>
    <w:rsid w:val="00C22A45"/>
    <w:rsid w:val="00C3509E"/>
    <w:rsid w:val="00C420C8"/>
    <w:rsid w:val="00C4403A"/>
    <w:rsid w:val="00C53F92"/>
    <w:rsid w:val="00C55229"/>
    <w:rsid w:val="00C647EF"/>
    <w:rsid w:val="00C77D0C"/>
    <w:rsid w:val="00CC6657"/>
    <w:rsid w:val="00CE1542"/>
    <w:rsid w:val="00CE6306"/>
    <w:rsid w:val="00D11C4D"/>
    <w:rsid w:val="00D32DDD"/>
    <w:rsid w:val="00D5067A"/>
    <w:rsid w:val="00D56612"/>
    <w:rsid w:val="00D83D36"/>
    <w:rsid w:val="00DC0F74"/>
    <w:rsid w:val="00DC71AA"/>
    <w:rsid w:val="00DC79BB"/>
    <w:rsid w:val="00DF0A0F"/>
    <w:rsid w:val="00E2024D"/>
    <w:rsid w:val="00E31B55"/>
    <w:rsid w:val="00E34D58"/>
    <w:rsid w:val="00E75B90"/>
    <w:rsid w:val="00E76D56"/>
    <w:rsid w:val="00E8545C"/>
    <w:rsid w:val="00E941EF"/>
    <w:rsid w:val="00EB1C1B"/>
    <w:rsid w:val="00EB32BC"/>
    <w:rsid w:val="00ED512A"/>
    <w:rsid w:val="00F0665B"/>
    <w:rsid w:val="00F077AE"/>
    <w:rsid w:val="00F13963"/>
    <w:rsid w:val="00F14687"/>
    <w:rsid w:val="00F330D9"/>
    <w:rsid w:val="00F34524"/>
    <w:rsid w:val="00F56435"/>
    <w:rsid w:val="00F67907"/>
    <w:rsid w:val="00F91A9C"/>
    <w:rsid w:val="00F927F0"/>
    <w:rsid w:val="00FA07AA"/>
    <w:rsid w:val="00FB0A17"/>
    <w:rsid w:val="00FB6A8F"/>
    <w:rsid w:val="00FD1AAD"/>
    <w:rsid w:val="00FE20E6"/>
    <w:rsid w:val="00FE7FC3"/>
    <w:rsid w:val="00FF1590"/>
    <w:rsid w:val="00FF1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94AA717"/>
  <w15:chartTrackingRefBased/>
  <w15:docId w15:val="{A58EE3DE-473F-408A-A6B2-93A0209B0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7AE"/>
  </w:style>
  <w:style w:type="paragraph" w:styleId="Heading1">
    <w:name w:val="heading 1"/>
    <w:basedOn w:val="Normal"/>
    <w:link w:val="Heading1Char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A5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7A5"/>
  </w:style>
  <w:style w:type="paragraph" w:styleId="Footer">
    <w:name w:val="footer"/>
    <w:basedOn w:val="Normal"/>
    <w:link w:val="FooterCh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FE20E6"/>
  </w:style>
  <w:style w:type="table" w:styleId="TableGrid">
    <w:name w:val="Table Grid"/>
    <w:basedOn w:val="TableNormal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053D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Heading5Char">
    <w:name w:val="Heading 5 Char"/>
    <w:basedOn w:val="DefaultParagraphFont"/>
    <w:link w:val="Heading5"/>
    <w:uiPriority w:val="9"/>
    <w:rsid w:val="00463463"/>
    <w:rPr>
      <w:rFonts w:asciiTheme="majorHAnsi" w:eastAsiaTheme="majorEastAsia" w:hAnsiTheme="majorHAnsi" w:cstheme="majorBidi"/>
    </w:rPr>
  </w:style>
  <w:style w:type="paragraph" w:styleId="NoSpacing">
    <w:name w:val="No Spacing"/>
    <w:uiPriority w:val="12"/>
    <w:qFormat/>
    <w:rsid w:val="005A7E57"/>
    <w:pPr>
      <w:spacing w:after="0" w:line="240" w:lineRule="auto"/>
    </w:pPr>
  </w:style>
  <w:style w:type="paragraph" w:customStyle="1" w:styleId="GraphicLine">
    <w:name w:val="Graphic Line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714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841714"/>
  </w:style>
  <w:style w:type="paragraph" w:styleId="BlockText">
    <w:name w:val="Block Text"/>
    <w:basedOn w:val="Normal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rFonts w:eastAsiaTheme="minorEastAsia"/>
      <w:i/>
      <w:iCs/>
      <w:color w:val="37B6A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84171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41714"/>
  </w:style>
  <w:style w:type="paragraph" w:styleId="BodyText2">
    <w:name w:val="Body Text 2"/>
    <w:basedOn w:val="Normal"/>
    <w:link w:val="BodyText2Char"/>
    <w:uiPriority w:val="99"/>
    <w:semiHidden/>
    <w:unhideWhenUsed/>
    <w:rsid w:val="008417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41714"/>
  </w:style>
  <w:style w:type="paragraph" w:styleId="BodyText3">
    <w:name w:val="Body Text 3"/>
    <w:basedOn w:val="Normal"/>
    <w:link w:val="BodyText3Char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41714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4171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4171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41714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4171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41714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41714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41714"/>
  </w:style>
  <w:style w:type="table" w:styleId="ColorfulGrid">
    <w:name w:val="Colorful Grid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41714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1714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17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1714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41714"/>
  </w:style>
  <w:style w:type="character" w:customStyle="1" w:styleId="DateChar">
    <w:name w:val="Date Char"/>
    <w:basedOn w:val="DefaultParagraphFont"/>
    <w:link w:val="Date"/>
    <w:uiPriority w:val="99"/>
    <w:semiHidden/>
    <w:rsid w:val="00841714"/>
  </w:style>
  <w:style w:type="paragraph" w:styleId="DocumentMap">
    <w:name w:val="Document Map"/>
    <w:basedOn w:val="Normal"/>
    <w:link w:val="DocumentMap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41714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41714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41714"/>
  </w:style>
  <w:style w:type="character" w:styleId="Emphasis">
    <w:name w:val="Emphasis"/>
    <w:basedOn w:val="DefaultParagraphFont"/>
    <w:uiPriority w:val="20"/>
    <w:semiHidden/>
    <w:unhideWhenUsed/>
    <w:qFormat/>
    <w:rsid w:val="00841714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41714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41714"/>
    <w:rPr>
      <w:szCs w:val="20"/>
    </w:rPr>
  </w:style>
  <w:style w:type="table" w:styleId="GridTable1Light">
    <w:name w:val="Grid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6Char">
    <w:name w:val="Heading 6 Char"/>
    <w:basedOn w:val="DefaultParagraphFont"/>
    <w:link w:val="Heading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841714"/>
  </w:style>
  <w:style w:type="paragraph" w:styleId="HTMLAddress">
    <w:name w:val="HTML Address"/>
    <w:basedOn w:val="Normal"/>
    <w:link w:val="HTMLAddressChar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41714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84171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841714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1714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41714"/>
    <w:rPr>
      <w:i/>
      <w:iCs/>
    </w:rPr>
  </w:style>
  <w:style w:type="character" w:styleId="Hyperlink">
    <w:name w:val="Hyperlink"/>
    <w:basedOn w:val="DefaultParagraphFont"/>
    <w:uiPriority w:val="99"/>
    <w:unhideWhenUsed/>
    <w:rsid w:val="00841714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41714"/>
    <w:rPr>
      <w:i/>
      <w:iCs/>
      <w:color w:val="37B6AE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41714"/>
  </w:style>
  <w:style w:type="paragraph" w:styleId="List">
    <w:name w:val="List"/>
    <w:basedOn w:val="Normal"/>
    <w:uiPriority w:val="99"/>
    <w:semiHidden/>
    <w:unhideWhenUsed/>
    <w:rsid w:val="00841714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41714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41714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41714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41714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41714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41714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841714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41714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41714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41714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41714"/>
  </w:style>
  <w:style w:type="character" w:styleId="PageNumber">
    <w:name w:val="page number"/>
    <w:basedOn w:val="DefaultParagraphFont"/>
    <w:uiPriority w:val="99"/>
    <w:semiHidden/>
    <w:unhideWhenUsed/>
    <w:rsid w:val="00841714"/>
  </w:style>
  <w:style w:type="table" w:styleId="PlainTable1">
    <w:name w:val="Plain Table 1"/>
    <w:basedOn w:val="TableNormal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41714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41714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4171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41714"/>
  </w:style>
  <w:style w:type="paragraph" w:styleId="Signature">
    <w:name w:val="Signature"/>
    <w:basedOn w:val="Normal"/>
    <w:link w:val="Signature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41714"/>
  </w:style>
  <w:style w:type="character" w:styleId="Strong">
    <w:name w:val="Strong"/>
    <w:basedOn w:val="DefaultParagraphFont"/>
    <w:uiPriority w:val="22"/>
    <w:unhideWhenUsed/>
    <w:qFormat/>
    <w:rsid w:val="00841714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41714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841714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41714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417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4171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41714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41714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41714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41714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41714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41714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Graphic">
    <w:name w:val="Graphic"/>
    <w:basedOn w:val="Normal"/>
    <w:next w:val="Heading3"/>
    <w:link w:val="GraphicChar"/>
    <w:uiPriority w:val="10"/>
    <w:qFormat/>
    <w:rsid w:val="00C420C8"/>
    <w:pPr>
      <w:spacing w:before="320" w:after="80"/>
    </w:pPr>
  </w:style>
  <w:style w:type="character" w:customStyle="1" w:styleId="GraphicChar">
    <w:name w:val="Graphic Char"/>
    <w:basedOn w:val="DefaultParagraphFont"/>
    <w:link w:val="Graphic"/>
    <w:uiPriority w:val="10"/>
    <w:rsid w:val="00C420C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53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5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portal.acicts.io/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lack.com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join.slack.com/t/bits-acicts/shared_invite/enQtMzQxMzIyMzg2NTk3LWYwOTE3OWQ4ZWZlMDc1OTc3YzcxMTdhM2QxMDUwYzBlMTQ0MjZiMDY0ODU4NTgzY2E2YTY3Y2JjMWJlOTY4MTA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Creative%20resume,%20designed%20by%20MOO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E01CDDB-891A-4F14-8DE0-E48F587994B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27E10-20DF-4F60-B160-A6298F64E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Creative resume, designed by MOO</Template>
  <TotalTime>8</TotalTime>
  <Pages>1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Supun Tharinda</dc:creator>
  <cp:keywords>BITS</cp:keywords>
  <dc:description/>
  <cp:lastModifiedBy>Supun Tharinda Edirisuriya</cp:lastModifiedBy>
  <cp:revision>5</cp:revision>
  <cp:lastPrinted>2018-04-09T05:33:00Z</cp:lastPrinted>
  <dcterms:created xsi:type="dcterms:W3CDTF">2018-04-18T17:14:00Z</dcterms:created>
  <dcterms:modified xsi:type="dcterms:W3CDTF">2018-05-02T13:56:00Z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