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299DCD4F" w:rsidR="00C420C8" w:rsidRPr="0027562C" w:rsidRDefault="008633CD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76672" behindDoc="0" locked="0" layoutInCell="1" allowOverlap="1" wp14:anchorId="0B4E3C4F" wp14:editId="4250389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982345</wp:posOffset>
                  </wp:positionV>
                  <wp:extent cx="1480185" cy="1109980"/>
                  <wp:effectExtent l="0" t="0" r="5715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185" cy="11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4FAAEE89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F13963" w:rsidRPr="006E22D8" w:rsidRDefault="00F13963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F13963" w:rsidRPr="006E22D8" w:rsidRDefault="00F13963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F13963" w:rsidRPr="00634CAB" w:rsidRDefault="00F13963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F13963" w:rsidRPr="00634CAB" w:rsidRDefault="00F13963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>
              <w:rPr>
                <w:rFonts w:ascii="Segoe UI" w:hAnsi="Segoe UI" w:cs="Segoe UI"/>
                <w:sz w:val="18"/>
                <w:szCs w:val="12"/>
              </w:rPr>
              <w:t>–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Pr="00A4427F">
              <w:rPr>
                <w:rFonts w:ascii="Segoe UI" w:hAnsi="Segoe UI" w:cs="Segoe UI"/>
                <w:sz w:val="18"/>
                <w:szCs w:val="12"/>
              </w:rPr>
              <w:t>0005D002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7FFDB53E" w14:textId="2EEDDC0E" w:rsidR="00A76EDE" w:rsidRDefault="00833E83" w:rsidP="00A76EDE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>
              <w:rPr>
                <w:rFonts w:ascii="Arial" w:hAnsi="Arial" w:cs="Arial"/>
                <w:b w:val="0"/>
                <w:bCs/>
                <w:color w:val="232323"/>
              </w:rPr>
              <w:t>Make a website</w:t>
            </w:r>
            <w:r w:rsidR="00044888">
              <w:rPr>
                <w:rFonts w:ascii="Arial" w:hAnsi="Arial" w:cs="Arial"/>
                <w:b w:val="0"/>
                <w:bCs/>
                <w:color w:val="232323"/>
              </w:rPr>
              <w:t xml:space="preserve"> for acicts</w:t>
            </w:r>
          </w:p>
          <w:p w14:paraId="34920368" w14:textId="2DA7BB93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3A0789D7" w:rsidR="00C53F92" w:rsidRPr="000357D9" w:rsidRDefault="0092048B" w:rsidP="000357D9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For this task, you have to make a small website for ACICTS. You can use any html editor, word editor or static editor which you like and make a</w:t>
                  </w:r>
                  <w:r w:rsidR="00956B10">
                    <w:rPr>
                      <w:rFonts w:ascii="Tahoma" w:hAnsi="Tahoma" w:cs="Tahoma"/>
                      <w:sz w:val="20"/>
                      <w:szCs w:val="20"/>
                    </w:rPr>
                    <w:t>n attractive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website for Ananda College ICT society. You can add text in English or Sinhala. Finally, you have to save your project in Google Drive and send us a </w:t>
                  </w:r>
                  <w:r w:rsidRPr="0092048B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</w:t>
                  </w:r>
                  <w:r w:rsidR="00956B10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92048B">
                    <w:rPr>
                      <w:rFonts w:ascii="Tahoma" w:hAnsi="Tahoma" w:cs="Tahoma"/>
                      <w:sz w:val="20"/>
                      <w:szCs w:val="20"/>
                    </w:rPr>
                    <w:t>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F344AE">
                    <w:rPr>
                      <w:rFonts w:ascii="Tahoma" w:hAnsi="Tahoma" w:cs="Tahoma"/>
                      <w:sz w:val="20"/>
                      <w:szCs w:val="20"/>
                    </w:rPr>
                    <w:t xml:space="preserve">Send us the links for your GitHub account (optional).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</w:t>
                  </w:r>
                  <w:r w:rsidR="00956B10">
                    <w:rPr>
                      <w:rFonts w:ascii="Tahoma" w:hAnsi="Tahoma" w:cs="Tahoma"/>
                      <w:sz w:val="20"/>
                      <w:szCs w:val="20"/>
                    </w:rPr>
                    <w:t xml:space="preserve"> the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2456CD0F" w14:textId="359177DC" w:rsidR="00F0665B" w:rsidRDefault="00AD5499" w:rsidP="00F0665B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</w:t>
                  </w:r>
                  <w:r w:rsidR="00F0665B">
                    <w:rPr>
                      <w:rFonts w:ascii="Tahoma" w:hAnsi="Tahoma" w:cs="Tahoma"/>
                      <w:sz w:val="20"/>
                      <w:szCs w:val="20"/>
                    </w:rPr>
                    <w:t>[</w:t>
                  </w:r>
                  <w:hyperlink r:id="rId12" w:history="1">
                    <w:r w:rsidR="00F0665B" w:rsidRPr="00C47F83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F0665B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37FBD56B" w14:textId="77777777" w:rsidR="00F0665B" w:rsidRPr="00584153" w:rsidRDefault="00F0665B" w:rsidP="00F0665B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tutorial</w:t>
                  </w: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497ADE33" w:rsidR="00997A7C" w:rsidRPr="00997A7C" w:rsidRDefault="00F0665B" w:rsidP="00044888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06F927EA" w14:textId="77777777" w:rsidR="00044888" w:rsidRDefault="00044888" w:rsidP="00F0665B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0A495A5A" w14:textId="15C7245E" w:rsidR="00F0665B" w:rsidRDefault="00044888" w:rsidP="00044888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bookmarkStart w:id="2" w:name="_GoBack"/>
            <w:bookmarkEnd w:id="2"/>
            <w:r w:rsidR="008D19F6">
              <w:rPr>
                <w:rFonts w:ascii="Tahoma" w:hAnsi="Tahoma" w:cs="Tahoma"/>
              </w:rPr>
              <w:br/>
            </w:r>
            <w:r w:rsidR="00F0665B">
              <w:rPr>
                <w:rFonts w:ascii="Tahoma" w:hAnsi="Tahoma" w:cs="Tahoma"/>
              </w:rPr>
              <w:br/>
            </w:r>
          </w:p>
          <w:p w14:paraId="5C8E87FB" w14:textId="43153495" w:rsidR="00956B10" w:rsidRPr="005A1ED8" w:rsidRDefault="00F0665B" w:rsidP="00956B1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F13963" w:rsidRPr="00997A7C" w:rsidRDefault="00F13963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F13963" w:rsidRPr="00997A7C" w:rsidRDefault="00F13963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78690D6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691290" cy="685104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1290" cy="68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7777777" w:rsidTr="006021F5">
        <w:trPr>
          <w:trHeight w:val="526"/>
        </w:trPr>
        <w:tc>
          <w:tcPr>
            <w:tcW w:w="2340" w:type="dxa"/>
          </w:tcPr>
          <w:p w14:paraId="6B7147ED" w14:textId="77777777" w:rsidR="004219CF" w:rsidRDefault="004219CF" w:rsidP="004219CF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center"/>
          </w:tcPr>
          <w:p w14:paraId="73E13021" w14:textId="22AF2C8C" w:rsidR="004219CF" w:rsidRPr="004B2179" w:rsidRDefault="00044888" w:rsidP="004219CF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47E765B" w14:textId="77777777" w:rsidR="00956B10" w:rsidRDefault="00956B10" w:rsidP="00841714">
      <w:pPr>
        <w:pStyle w:val="NoSpacing"/>
      </w:pPr>
    </w:p>
    <w:sectPr w:rsidR="00956B10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F13963" w:rsidRDefault="00F13963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F13963" w:rsidRDefault="00F13963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34A1E63D-C3F1-44E1-8080-81E02CF22011}"/>
    <w:embedItalic r:id="rId2" w:subsetted="1" w:fontKey="{32DCE1B1-3847-4AAB-9F62-D4BC3D7FA594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64055DA7-4D63-4780-92A5-6BF30FBE1F90}"/>
    <w:embedBold r:id="rId4" w:fontKey="{13910B21-4C15-49C0-883E-FA5727564A4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2708F97A-515C-4D90-8230-2A59D3437FD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26F8B58-1C7E-4CCA-BDDA-DD3F904A33C3}"/>
    <w:embedBold r:id="rId7" w:fontKey="{E5769584-DBF9-4428-8F8C-82EC68BA232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5DC65565" w:rsidR="00F13963" w:rsidRDefault="00F13963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4888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F13963" w:rsidRPr="005A1ED8" w:rsidRDefault="00F13963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F13963" w:rsidRDefault="00F13963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F13963" w:rsidRDefault="00F13963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30F5"/>
    <w:rsid w:val="00044888"/>
    <w:rsid w:val="00052BE1"/>
    <w:rsid w:val="000613DD"/>
    <w:rsid w:val="0007412A"/>
    <w:rsid w:val="0008467E"/>
    <w:rsid w:val="000E5A9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B32D2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F485A"/>
    <w:rsid w:val="003053D9"/>
    <w:rsid w:val="00325E97"/>
    <w:rsid w:val="0033255A"/>
    <w:rsid w:val="003856C9"/>
    <w:rsid w:val="00396369"/>
    <w:rsid w:val="003B55A5"/>
    <w:rsid w:val="003D2399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33E83"/>
    <w:rsid w:val="00841714"/>
    <w:rsid w:val="008501C7"/>
    <w:rsid w:val="00856BA9"/>
    <w:rsid w:val="008633CD"/>
    <w:rsid w:val="00867FE6"/>
    <w:rsid w:val="008C74BC"/>
    <w:rsid w:val="008C7CA2"/>
    <w:rsid w:val="008D19F6"/>
    <w:rsid w:val="008F6337"/>
    <w:rsid w:val="00900888"/>
    <w:rsid w:val="00914DAF"/>
    <w:rsid w:val="0092048B"/>
    <w:rsid w:val="0093286E"/>
    <w:rsid w:val="009511F9"/>
    <w:rsid w:val="00956B10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D5499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9BB"/>
    <w:rsid w:val="00DF0A0F"/>
    <w:rsid w:val="00E2024D"/>
    <w:rsid w:val="00E31B55"/>
    <w:rsid w:val="00E34D58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4AE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4F3F8-F976-45D7-8451-B5CDD2633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6</TotalTime>
  <Pages>1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9</cp:revision>
  <cp:lastPrinted>2018-04-09T05:33:00Z</cp:lastPrinted>
  <dcterms:created xsi:type="dcterms:W3CDTF">2018-04-18T08:10:00Z</dcterms:created>
  <dcterms:modified xsi:type="dcterms:W3CDTF">2018-05-02T13:38:00Z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