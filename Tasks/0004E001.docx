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15493C46" w:rsidR="00C420C8" w:rsidRPr="0027562C" w:rsidRDefault="00CE1542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74624" behindDoc="0" locked="0" layoutInCell="1" allowOverlap="1" wp14:anchorId="0230C360" wp14:editId="517D76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989232</wp:posOffset>
                  </wp:positionV>
                  <wp:extent cx="1480185" cy="1110615"/>
                  <wp:effectExtent l="0" t="0" r="571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185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564EAB1B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F13963" w:rsidRPr="006E22D8" w:rsidRDefault="00F13963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F13963" w:rsidRPr="006E22D8" w:rsidRDefault="00F13963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F13963" w:rsidRPr="00634CAB" w:rsidRDefault="00F13963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F13963" w:rsidRPr="00634CAB" w:rsidRDefault="00F13963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32CF">
              <w:rPr>
                <w:rFonts w:ascii="Segoe UI" w:hAnsi="Segoe UI" w:cs="Segoe UI"/>
              </w:rPr>
              <w:t>Explore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5132CF">
              <w:rPr>
                <w:rFonts w:ascii="Segoe UI" w:hAnsi="Segoe UI" w:cs="Segoe UI"/>
                <w:sz w:val="18"/>
                <w:szCs w:val="12"/>
              </w:rPr>
              <w:t>–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A76EDE" w:rsidRPr="0027562C">
              <w:rPr>
                <w:rFonts w:ascii="Segoe UI" w:hAnsi="Segoe UI" w:cs="Segoe UI"/>
                <w:sz w:val="18"/>
                <w:szCs w:val="12"/>
              </w:rPr>
              <w:t>000</w:t>
            </w:r>
            <w:r w:rsidR="005132CF">
              <w:rPr>
                <w:rFonts w:ascii="Segoe UI" w:hAnsi="Segoe UI" w:cs="Segoe UI"/>
                <w:sz w:val="18"/>
                <w:szCs w:val="12"/>
              </w:rPr>
              <w:t>4E</w:t>
            </w:r>
            <w:r w:rsidR="00A76EDE" w:rsidRPr="0027562C">
              <w:rPr>
                <w:rFonts w:ascii="Segoe UI" w:hAnsi="Segoe UI" w:cs="Segoe UI"/>
                <w:sz w:val="18"/>
                <w:szCs w:val="12"/>
              </w:rPr>
              <w:t>00</w:t>
            </w:r>
            <w:r w:rsidR="005132CF">
              <w:rPr>
                <w:rFonts w:ascii="Segoe UI" w:hAnsi="Segoe UI" w:cs="Segoe UI"/>
                <w:sz w:val="18"/>
                <w:szCs w:val="12"/>
              </w:rPr>
              <w:t>1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7FFDB53E" w14:textId="24669AFF" w:rsidR="00A76EDE" w:rsidRDefault="00A76EDE" w:rsidP="00A76EDE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 xml:space="preserve">Make a </w:t>
            </w:r>
            <w:r w:rsidR="00DF076A">
              <w:rPr>
                <w:rFonts w:ascii="Arial" w:hAnsi="Arial" w:cs="Arial"/>
                <w:b w:val="0"/>
                <w:bCs/>
                <w:color w:val="232323"/>
              </w:rPr>
              <w:t>Tutorial Video</w:t>
            </w:r>
            <w:r w:rsidR="009E487A">
              <w:rPr>
                <w:rFonts w:ascii="Arial" w:hAnsi="Arial" w:cs="Arial"/>
                <w:b w:val="0"/>
                <w:bCs/>
                <w:color w:val="232323"/>
              </w:rPr>
              <w:t xml:space="preserve"> For FIrEFOX</w:t>
            </w:r>
            <w:bookmarkStart w:id="1" w:name="_GoBack"/>
            <w:bookmarkEnd w:id="1"/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42ED4436" w:rsidR="00C53F92" w:rsidRPr="000357D9" w:rsidRDefault="00F0665B" w:rsidP="000357D9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make a tutorial for how to use Firefox web browser. You can use any screen recorder which you like. You can add text or voice </w:t>
                  </w:r>
                  <w:r w:rsidR="00DF076A">
                    <w:rPr>
                      <w:rFonts w:ascii="Tahoma" w:hAnsi="Tahoma" w:cs="Tahoma"/>
                      <w:sz w:val="20"/>
                      <w:szCs w:val="20"/>
                    </w:rPr>
                    <w:t>to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explain. You can use English or Sinhala. Finally, you have to save your project in Google Drive and send us a </w:t>
                  </w:r>
                  <w:r w:rsidRPr="00DD1E4E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DF076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DD1E4E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 form in</w:t>
                  </w:r>
                  <w:r w:rsidR="00DF076A">
                    <w:rPr>
                      <w:rFonts w:ascii="Tahoma" w:hAnsi="Tahoma" w:cs="Tahoma"/>
                      <w:sz w:val="20"/>
                      <w:szCs w:val="20"/>
                    </w:rPr>
                    <w:t xml:space="preserve"> the</w:t>
                  </w:r>
                  <w:r w:rsidRPr="00DD1E4E">
                    <w:rPr>
                      <w:rFonts w:ascii="Tahoma" w:hAnsi="Tahoma" w:cs="Tahoma"/>
                      <w:sz w:val="20"/>
                      <w:szCs w:val="20"/>
                    </w:rPr>
                    <w:t xml:space="preserve">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2E31B9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(optional).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2456CD0F" w14:textId="17C49404" w:rsidR="00F0665B" w:rsidRDefault="007452D7" w:rsidP="00F0665B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F0665B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37FBD56B" w14:textId="3560312E" w:rsidR="00F0665B" w:rsidRPr="00584153" w:rsidRDefault="00F0665B" w:rsidP="00F0665B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tutorial</w:t>
                  </w:r>
                  <w:r w:rsidR="002E31B9">
                    <w:rPr>
                      <w:rFonts w:ascii="Tahoma" w:hAnsi="Tahoma" w:cs="Tahoma"/>
                      <w:sz w:val="20"/>
                      <w:szCs w:val="20"/>
                    </w:rPr>
                    <w:t xml:space="preserve"> video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12C7DD2A" w:rsidR="00997A7C" w:rsidRPr="00997A7C" w:rsidRDefault="00F0665B" w:rsidP="007F5D42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5C8E87FB" w14:textId="2506D937" w:rsidR="00F0665B" w:rsidRPr="005A1ED8" w:rsidRDefault="007F5D42" w:rsidP="00DF076A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2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2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F13963" w:rsidRPr="00997A7C" w:rsidRDefault="00F13963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F13963" w:rsidRPr="00997A7C" w:rsidRDefault="00F13963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1D6149B" w14:textId="77777777" w:rsidR="007F5D42" w:rsidRDefault="007F5D42" w:rsidP="001128B7">
      <w:pPr>
        <w:pStyle w:val="NoSpacing"/>
        <w:jc w:val="both"/>
      </w:pPr>
    </w:p>
    <w:p w14:paraId="2FC55019" w14:textId="77777777" w:rsidR="007F5D42" w:rsidRDefault="007F5D42" w:rsidP="001128B7">
      <w:pPr>
        <w:pStyle w:val="NoSpacing"/>
        <w:jc w:val="both"/>
      </w:pPr>
    </w:p>
    <w:p w14:paraId="4533525D" w14:textId="77777777" w:rsidR="007F5D42" w:rsidRDefault="007F5D42" w:rsidP="001128B7">
      <w:pPr>
        <w:pStyle w:val="NoSpacing"/>
        <w:jc w:val="both"/>
      </w:pPr>
    </w:p>
    <w:p w14:paraId="5363201E" w14:textId="77777777" w:rsidR="007F5D42" w:rsidRDefault="007F5D42" w:rsidP="001128B7">
      <w:pPr>
        <w:pStyle w:val="NoSpacing"/>
        <w:jc w:val="both"/>
      </w:pPr>
    </w:p>
    <w:p w14:paraId="788CEE41" w14:textId="5CEB8BE8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78690D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691290" cy="68510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1290" cy="68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7777777" w:rsidTr="006021F5">
        <w:trPr>
          <w:trHeight w:val="526"/>
        </w:trPr>
        <w:tc>
          <w:tcPr>
            <w:tcW w:w="2340" w:type="dxa"/>
          </w:tcPr>
          <w:p w14:paraId="6B7147ED" w14:textId="77777777" w:rsidR="004219CF" w:rsidRDefault="004219CF" w:rsidP="004219CF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center"/>
          </w:tcPr>
          <w:p w14:paraId="73E13021" w14:textId="22AF2C8C" w:rsidR="004219CF" w:rsidRPr="004B2179" w:rsidRDefault="009E487A" w:rsidP="004219CF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F13963" w:rsidRDefault="00F13963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F13963" w:rsidRDefault="00F13963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5DA74BAA-7678-4D2C-9EEE-8FDF8E11F205}"/>
    <w:embedItalic r:id="rId2" w:subsetted="1" w:fontKey="{ACA1AB5E-2465-4658-9599-BA4969E16692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9D77345-C2B8-4CA4-923E-603F7C443B14}"/>
    <w:embedBold r:id="rId4" w:fontKey="{D0CB23FA-D39B-4161-805C-FFC3CC482B7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C9792AB7-8BB1-4106-83F9-56762CFF859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21E69BB1-2AB6-4769-91EC-2EB0414F514C}"/>
    <w:embedBold r:id="rId7" w:fontKey="{F31E50A8-825B-4679-B197-21E4006E012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6E244839" w:rsidR="00F13963" w:rsidRDefault="00F13963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665B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F13963" w:rsidRPr="005A1ED8" w:rsidRDefault="00F13963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F13963" w:rsidRDefault="00F13963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F13963" w:rsidRDefault="00F13963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412A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E31B9"/>
    <w:rsid w:val="002F485A"/>
    <w:rsid w:val="003053D9"/>
    <w:rsid w:val="00325E97"/>
    <w:rsid w:val="0033255A"/>
    <w:rsid w:val="003856C9"/>
    <w:rsid w:val="00396369"/>
    <w:rsid w:val="003A140A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D22BB"/>
    <w:rsid w:val="004D5A26"/>
    <w:rsid w:val="005132CF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52D7"/>
    <w:rsid w:val="00747550"/>
    <w:rsid w:val="007803B7"/>
    <w:rsid w:val="00794541"/>
    <w:rsid w:val="007A42E7"/>
    <w:rsid w:val="007A7C08"/>
    <w:rsid w:val="007B2BE1"/>
    <w:rsid w:val="007B2F5C"/>
    <w:rsid w:val="007C5F05"/>
    <w:rsid w:val="007F5D42"/>
    <w:rsid w:val="00825ED8"/>
    <w:rsid w:val="00832043"/>
    <w:rsid w:val="00832F81"/>
    <w:rsid w:val="00841714"/>
    <w:rsid w:val="008501C7"/>
    <w:rsid w:val="00856BA9"/>
    <w:rsid w:val="00867FE6"/>
    <w:rsid w:val="008C74BC"/>
    <w:rsid w:val="008C7CA2"/>
    <w:rsid w:val="008F6337"/>
    <w:rsid w:val="00900888"/>
    <w:rsid w:val="00914DAF"/>
    <w:rsid w:val="0093286E"/>
    <w:rsid w:val="009511F9"/>
    <w:rsid w:val="00997A7C"/>
    <w:rsid w:val="009C67A1"/>
    <w:rsid w:val="009D1627"/>
    <w:rsid w:val="009D6B7C"/>
    <w:rsid w:val="009E487A"/>
    <w:rsid w:val="00A20F1A"/>
    <w:rsid w:val="00A42F91"/>
    <w:rsid w:val="00A55AF1"/>
    <w:rsid w:val="00A61D32"/>
    <w:rsid w:val="00A76EDE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9BB"/>
    <w:rsid w:val="00DD1E4E"/>
    <w:rsid w:val="00DF076A"/>
    <w:rsid w:val="00DF0A0F"/>
    <w:rsid w:val="00E2024D"/>
    <w:rsid w:val="00E31B55"/>
    <w:rsid w:val="00E34D58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1D58E-FCBC-45DB-BCD8-3556EEE9F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13</TotalTime>
  <Pages>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11</cp:revision>
  <cp:lastPrinted>2018-05-02T13:16:00Z</cp:lastPrinted>
  <dcterms:created xsi:type="dcterms:W3CDTF">2018-04-18T08:06:00Z</dcterms:created>
  <dcterms:modified xsi:type="dcterms:W3CDTF">2018-05-02T13:32:00Z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