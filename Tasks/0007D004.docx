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3C00ADC4" w:rsidR="00C420C8" w:rsidRPr="0027562C" w:rsidRDefault="0036462E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80768" behindDoc="0" locked="0" layoutInCell="1" allowOverlap="1" wp14:anchorId="2AAC0138" wp14:editId="67BDE5EA">
                  <wp:simplePos x="0" y="0"/>
                  <wp:positionH relativeFrom="column">
                    <wp:posOffset>203</wp:posOffset>
                  </wp:positionH>
                  <wp:positionV relativeFrom="paragraph">
                    <wp:posOffset>995045</wp:posOffset>
                  </wp:positionV>
                  <wp:extent cx="1480820" cy="1109980"/>
                  <wp:effectExtent l="0" t="0" r="508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1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083C52DA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C131EF" w:rsidRPr="006E22D8" w:rsidRDefault="00C131EF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C131EF" w:rsidRPr="006E22D8" w:rsidRDefault="00C131EF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C131EF" w:rsidRPr="00634CAB" w:rsidRDefault="00C131EF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C131EF" w:rsidRPr="00634CAB" w:rsidRDefault="00C131EF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33CD"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C00375" w:rsidRPr="00461187">
              <w:rPr>
                <w:rFonts w:ascii="Segoe UI" w:hAnsi="Segoe UI" w:cs="Segoe UI"/>
                <w:sz w:val="18"/>
                <w:szCs w:val="12"/>
              </w:rPr>
              <w:t>0007D004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23357B9A" w14:textId="36DB5A82" w:rsidR="00DC71AA" w:rsidRDefault="00527BA6" w:rsidP="00DC71AA">
            <w:pPr>
              <w:pStyle w:val="Heading4"/>
              <w:spacing w:before="0"/>
              <w:rPr>
                <w:rFonts w:ascii="Arial" w:hAnsi="Arial" w:cs="Arial"/>
                <w:b w:val="0"/>
                <w:color w:val="232323"/>
              </w:rPr>
            </w:pPr>
            <w:r w:rsidRPr="00527BA6">
              <w:rPr>
                <w:rFonts w:ascii="Arial" w:hAnsi="Arial" w:cs="Arial"/>
                <w:b w:val="0"/>
                <w:bCs/>
                <w:color w:val="232323"/>
              </w:rPr>
              <w:t>Create a 3D model of a clay pot</w:t>
            </w:r>
          </w:p>
          <w:p w14:paraId="34920368" w14:textId="2DA7BB93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60547B60" w:rsidR="00C53F92" w:rsidRPr="000357D9" w:rsidRDefault="00C00375" w:rsidP="00DC71AA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create a 3D model of a clay pot. You can use any 3D designing tool. Your pot might be only a sketch; no issue. Finally, you </w:t>
                  </w:r>
                  <w:r w:rsidR="00A401C7">
                    <w:rPr>
                      <w:rFonts w:ascii="Tahoma" w:hAnsi="Tahoma" w:cs="Tahoma"/>
                      <w:sz w:val="20"/>
                      <w:szCs w:val="20"/>
                    </w:rPr>
                    <w:t>must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save your project in Google Drive and send us a </w:t>
                  </w:r>
                  <w:r w:rsidRPr="002D46B6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</w:t>
                  </w:r>
                  <w:r w:rsidR="00A401C7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Pr="002D46B6">
                    <w:rPr>
                      <w:rFonts w:ascii="Tahoma" w:hAnsi="Tahoma" w:cs="Tahoma"/>
                      <w:sz w:val="20"/>
                      <w:szCs w:val="20"/>
                    </w:rPr>
                    <w:t>[bits.acicts@gmail.com] using</w:t>
                  </w:r>
                  <w:r w:rsidR="00A401C7">
                    <w:rPr>
                      <w:rFonts w:ascii="Tahoma" w:hAnsi="Tahoma" w:cs="Tahoma"/>
                      <w:sz w:val="20"/>
                      <w:szCs w:val="20"/>
                    </w:rPr>
                    <w:t xml:space="preserve"> the</w:t>
                  </w:r>
                  <w:r w:rsidRPr="002D46B6">
                    <w:rPr>
                      <w:rFonts w:ascii="Tahoma" w:hAnsi="Tahoma" w:cs="Tahoma"/>
                      <w:sz w:val="20"/>
                      <w:szCs w:val="20"/>
                    </w:rPr>
                    <w:t xml:space="preserve">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A401C7">
                    <w:rPr>
                      <w:rFonts w:ascii="Tahoma" w:hAnsi="Tahoma" w:cs="Tahoma"/>
                      <w:sz w:val="20"/>
                      <w:szCs w:val="20"/>
                    </w:rPr>
                    <w:t>Also send us the GitHub account link 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464EA386" w14:textId="4833BC9C" w:rsidR="00DC71AA" w:rsidRDefault="00DC71AA" w:rsidP="00DC71AA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</w:t>
                  </w:r>
                  <w:r w:rsidR="00E22A83">
                    <w:rPr>
                      <w:rFonts w:ascii="Tahoma" w:hAnsi="Tahoma" w:cs="Tahoma"/>
                      <w:sz w:val="20"/>
                      <w:szCs w:val="20"/>
                    </w:rPr>
                    <w:t xml:space="preserve"> 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[</w:t>
                  </w:r>
                  <w:hyperlink r:id="rId12" w:history="1">
                    <w:r w:rsidRPr="00C47F83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3B06F3E4" w14:textId="77777777" w:rsidR="00DC71AA" w:rsidRPr="00584153" w:rsidRDefault="00DC71AA" w:rsidP="00DC71AA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2D short animation cartoon</w:t>
                  </w: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  <w:p w14:paraId="5A840979" w14:textId="1266D373" w:rsidR="00997A7C" w:rsidRPr="00997A7C" w:rsidRDefault="00DC71AA" w:rsidP="00527BA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0A2A435C" w14:textId="77777777" w:rsidR="00527BA6" w:rsidRDefault="00527BA6" w:rsidP="00527BA6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16A4A340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1E40DBA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E7B550B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1F68B1D4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1924EB5C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78C4E66" w14:textId="4BA0FD60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7A2539F1" w14:textId="77777777" w:rsidR="009C15F3" w:rsidRDefault="009C15F3" w:rsidP="00DC71AA">
            <w:pPr>
              <w:ind w:left="802"/>
              <w:rPr>
                <w:rFonts w:ascii="Tahoma" w:hAnsi="Tahoma" w:cs="Tahoma"/>
              </w:rPr>
            </w:pPr>
            <w:bookmarkStart w:id="2" w:name="_GoBack"/>
            <w:bookmarkEnd w:id="2"/>
          </w:p>
          <w:p w14:paraId="05300682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BD54DD3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5C8E87FB" w14:textId="1E764F84" w:rsidR="00DC71AA" w:rsidRPr="005A1ED8" w:rsidRDefault="00DC71AA" w:rsidP="00DC71AA">
            <w:pPr>
              <w:ind w:left="802"/>
              <w:rPr>
                <w:rFonts w:ascii="Tahoma" w:hAnsi="Tahoma" w:cs="Tahoma"/>
              </w:rPr>
            </w:pP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C131EF" w:rsidRPr="00997A7C" w:rsidRDefault="00C131EF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C131EF" w:rsidRPr="00997A7C" w:rsidRDefault="00C131EF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0BEBDD12">
            <wp:simplePos x="0" y="0"/>
            <wp:positionH relativeFrom="margin">
              <wp:posOffset>5618005</wp:posOffset>
            </wp:positionH>
            <wp:positionV relativeFrom="page">
              <wp:posOffset>8537249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lastRenderedPageBreak/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9C15F3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C131EF" w:rsidRDefault="00C131EF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C131EF" w:rsidRDefault="00C131EF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0840794C-38CB-4D48-BF71-7170148C9B56}"/>
    <w:embedItalic r:id="rId2" w:subsetted="1" w:fontKey="{D2832951-17CF-4E2C-9ABB-93135E1760C5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5141EA1B-D531-4A6C-816A-C04FA7341144}"/>
    <w:embedBold r:id="rId4" w:fontKey="{D4AD5946-86D9-4295-97C9-5F679986691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1B584E9B-6822-46EF-8547-30DB9EB0153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F85B0C5-FD71-4E67-8735-F81B62E58632}"/>
    <w:embedBold r:id="rId7" w:fontKey="{EA1F8E07-A396-4953-82E0-4202403DC803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071D6443" w:rsidR="00C131EF" w:rsidRDefault="00C131EF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7BA6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C131EF" w:rsidRPr="005A1ED8" w:rsidRDefault="00C131EF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C131EF" w:rsidRDefault="00C131EF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C131EF" w:rsidRDefault="00C131EF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30F5"/>
    <w:rsid w:val="00052BE1"/>
    <w:rsid w:val="000613DD"/>
    <w:rsid w:val="0007412A"/>
    <w:rsid w:val="0008467E"/>
    <w:rsid w:val="000E5A9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B32D2"/>
    <w:rsid w:val="001C3441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F485A"/>
    <w:rsid w:val="003053D9"/>
    <w:rsid w:val="00325E97"/>
    <w:rsid w:val="0033255A"/>
    <w:rsid w:val="0036462E"/>
    <w:rsid w:val="003856C9"/>
    <w:rsid w:val="00396369"/>
    <w:rsid w:val="003B55A5"/>
    <w:rsid w:val="003D2399"/>
    <w:rsid w:val="003E7279"/>
    <w:rsid w:val="003F4D31"/>
    <w:rsid w:val="003F5FDB"/>
    <w:rsid w:val="004219CF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5152F2"/>
    <w:rsid w:val="005246B9"/>
    <w:rsid w:val="00527BA6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66D52"/>
    <w:rsid w:val="00997A7C"/>
    <w:rsid w:val="009C15F3"/>
    <w:rsid w:val="009C67A1"/>
    <w:rsid w:val="009D1627"/>
    <w:rsid w:val="009D6B7C"/>
    <w:rsid w:val="00A20F1A"/>
    <w:rsid w:val="00A401C7"/>
    <w:rsid w:val="00A42F91"/>
    <w:rsid w:val="00A55AF1"/>
    <w:rsid w:val="00A61D32"/>
    <w:rsid w:val="00A76EDE"/>
    <w:rsid w:val="00A82C1D"/>
    <w:rsid w:val="00A97062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131EF"/>
    <w:rsid w:val="00C22A45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1AA"/>
    <w:rsid w:val="00DC79BB"/>
    <w:rsid w:val="00DF0A0F"/>
    <w:rsid w:val="00E2024D"/>
    <w:rsid w:val="00E22A83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CD775-839E-4BE3-98A5-2FD0787E6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355</TotalTime>
  <Pages>1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9</cp:revision>
  <cp:lastPrinted>2018-04-09T05:33:00Z</cp:lastPrinted>
  <dcterms:created xsi:type="dcterms:W3CDTF">2018-04-18T08:26:00Z</dcterms:created>
  <dcterms:modified xsi:type="dcterms:W3CDTF">2018-05-02T13:43:00Z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