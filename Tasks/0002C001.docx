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05595619" w:rsidR="00C420C8" w:rsidRPr="0027562C" w:rsidRDefault="00A82C1D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70528" behindDoc="0" locked="0" layoutInCell="1" allowOverlap="1" wp14:anchorId="2B64C1DA" wp14:editId="0C1D64C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975360</wp:posOffset>
                  </wp:positionV>
                  <wp:extent cx="1480820" cy="1110615"/>
                  <wp:effectExtent l="0" t="0" r="508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5D8B6597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F330D9" w:rsidRPr="006E22D8" w:rsidRDefault="00F330D9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ACICTS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</w:t>
                                  </w:r>
                                  <w:proofErr w:type="spellEnd"/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BITS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proofErr w:type="spellEnd"/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F330D9" w:rsidRPr="006E22D8" w:rsidRDefault="00F330D9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ACICTS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</w:t>
                            </w:r>
                            <w:proofErr w:type="spellEnd"/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BITS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proofErr w:type="spellEnd"/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F330D9" w:rsidRPr="00634CAB" w:rsidRDefault="00F330D9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F330D9" w:rsidRPr="00634CAB" w:rsidRDefault="00F330D9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egoe UI" w:hAnsi="Segoe UI" w:cs="Segoe UI"/>
              </w:rPr>
              <w:t>Code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- </w:t>
            </w:r>
            <w:r w:rsidRPr="0027562C">
              <w:rPr>
                <w:rFonts w:ascii="Segoe UI" w:hAnsi="Segoe UI" w:cs="Segoe UI"/>
                <w:sz w:val="18"/>
                <w:szCs w:val="12"/>
              </w:rPr>
              <w:t>000</w:t>
            </w:r>
            <w:r>
              <w:rPr>
                <w:rFonts w:ascii="Segoe UI" w:hAnsi="Segoe UI" w:cs="Segoe UI"/>
                <w:sz w:val="18"/>
                <w:szCs w:val="12"/>
              </w:rPr>
              <w:t>2C</w:t>
            </w:r>
            <w:r w:rsidRPr="0027562C">
              <w:rPr>
                <w:rFonts w:ascii="Segoe UI" w:hAnsi="Segoe UI" w:cs="Segoe UI"/>
                <w:sz w:val="18"/>
                <w:szCs w:val="12"/>
              </w:rPr>
              <w:t>001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24D0075B" w14:textId="77777777" w:rsidR="00A82C1D" w:rsidRDefault="00A82C1D" w:rsidP="00A82C1D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>Create a simple calculator using any programming language</w:t>
            </w:r>
          </w:p>
          <w:p w14:paraId="34920368" w14:textId="2DA7BB93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6602E35B" w:rsidR="00C53F92" w:rsidRPr="000357D9" w:rsidRDefault="00A82C1D" w:rsidP="007D5592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make a calculator. You can use any programming language which you like. Finally, you have to save your project in Google Drive and send us a </w:t>
                  </w:r>
                  <w:r w:rsidR="007D5592">
                    <w:rPr>
                      <w:rFonts w:ascii="Tahoma" w:hAnsi="Tahoma" w:cs="Tahoma"/>
                      <w:sz w:val="20"/>
                      <w:szCs w:val="20"/>
                    </w:rPr>
                    <w:t xml:space="preserve">link </w:t>
                  </w:r>
                  <w:r w:rsidRPr="002D639B">
                    <w:rPr>
                      <w:rFonts w:ascii="Tahoma" w:hAnsi="Tahoma" w:cs="Tahoma"/>
                      <w:sz w:val="20"/>
                      <w:szCs w:val="20"/>
                    </w:rPr>
                    <w:t>of sharing through an email</w:t>
                  </w:r>
                  <w:r w:rsidR="00F635A0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2D639B">
                    <w:rPr>
                      <w:rFonts w:ascii="Tahoma" w:hAnsi="Tahoma" w:cs="Tahoma"/>
                      <w:sz w:val="20"/>
                      <w:szCs w:val="20"/>
                    </w:rPr>
                    <w:t xml:space="preserve">[bits.acicts@gmail.com] using </w:t>
                  </w:r>
                  <w:r w:rsidR="00F635A0">
                    <w:rPr>
                      <w:rFonts w:ascii="Tahoma" w:hAnsi="Tahoma" w:cs="Tahoma"/>
                      <w:sz w:val="20"/>
                      <w:szCs w:val="20"/>
                    </w:rPr>
                    <w:t xml:space="preserve">the </w:t>
                  </w:r>
                  <w:r w:rsidRPr="002D639B">
                    <w:rPr>
                      <w:rFonts w:ascii="Tahoma" w:hAnsi="Tahoma" w:cs="Tahoma"/>
                      <w:sz w:val="20"/>
                      <w:szCs w:val="20"/>
                    </w:rPr>
                    <w:t xml:space="preserve">form in </w:t>
                  </w:r>
                  <w:r w:rsidR="00F635A0">
                    <w:rPr>
                      <w:rFonts w:ascii="Tahoma" w:hAnsi="Tahoma" w:cs="Tahoma"/>
                      <w:sz w:val="20"/>
                      <w:szCs w:val="20"/>
                    </w:rPr>
                    <w:t xml:space="preserve">the </w:t>
                  </w:r>
                  <w:r w:rsidRPr="002D639B">
                    <w:rPr>
                      <w:rFonts w:ascii="Tahoma" w:hAnsi="Tahoma" w:cs="Tahoma"/>
                      <w:sz w:val="20"/>
                      <w:szCs w:val="20"/>
                    </w:rPr>
                    <w:t>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015F7E">
                    <w:rPr>
                      <w:rFonts w:ascii="Tahoma" w:hAnsi="Tahoma" w:cs="Tahoma"/>
                      <w:sz w:val="20"/>
                      <w:szCs w:val="20"/>
                    </w:rPr>
                    <w:t xml:space="preserve">Send us the links for your GitHub account (optional).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Surf on Google and use </w:t>
                  </w:r>
                  <w:r w:rsidR="00F635A0">
                    <w:rPr>
                      <w:rFonts w:ascii="Tahoma" w:hAnsi="Tahoma" w:cs="Tahoma"/>
                      <w:sz w:val="20"/>
                      <w:szCs w:val="20"/>
                    </w:rPr>
                    <w:t xml:space="preserve">the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29BE435B" w14:textId="77777777" w:rsidR="001C3839" w:rsidRDefault="00A82C1D" w:rsidP="00A82C1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Slack.</w:t>
                  </w:r>
                  <w:r w:rsidR="00015F7E">
                    <w:rPr>
                      <w:rFonts w:ascii="Tahoma" w:hAnsi="Tahoma" w:cs="Tahoma"/>
                      <w:sz w:val="20"/>
                      <w:szCs w:val="20"/>
                    </w:rPr>
                    <w:t>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[</w:t>
                  </w:r>
                  <w:hyperlink r:id="rId12" w:history="1">
                    <w:r w:rsidRPr="00C47F83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  <w:r w:rsidR="001C383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  <w:p w14:paraId="7848EEF7" w14:textId="77777777" w:rsidR="00A82C1D" w:rsidRPr="00584153" w:rsidRDefault="00A82C1D" w:rsidP="00A82C1D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 xml:space="preserve">Design a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calculator and program it</w:t>
                  </w:r>
                  <w:r w:rsidRPr="00997A7C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3BDB153C" w:rsidR="00997A7C" w:rsidRPr="00997A7C" w:rsidRDefault="00A82C1D" w:rsidP="003333BB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5EAFC69D" w14:textId="77777777" w:rsidR="00F61AEF" w:rsidRDefault="001C3839" w:rsidP="000E5A95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  <w:r w:rsidR="000E5A95">
              <w:rPr>
                <w:rFonts w:ascii="Tahoma" w:hAnsi="Tahoma" w:cs="Tahoma"/>
              </w:rPr>
              <w:br/>
            </w:r>
          </w:p>
          <w:p w14:paraId="37C6D72A" w14:textId="77777777" w:rsidR="00F61AEF" w:rsidRDefault="00F61AEF" w:rsidP="000E5A95">
            <w:pPr>
              <w:ind w:left="802"/>
              <w:rPr>
                <w:rFonts w:ascii="Tahoma" w:hAnsi="Tahoma" w:cs="Tahoma"/>
              </w:rPr>
            </w:pPr>
          </w:p>
          <w:p w14:paraId="5C8E87FB" w14:textId="18636282" w:rsidR="000357D9" w:rsidRPr="005A1ED8" w:rsidRDefault="000E5A95" w:rsidP="000E5A95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F330D9" w:rsidRPr="00997A7C" w:rsidRDefault="00997A7C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F330D9" w:rsidRPr="00997A7C" w:rsidRDefault="00997A7C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78690D6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691290" cy="685104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1290" cy="68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7777777" w:rsidTr="006021F5">
        <w:trPr>
          <w:trHeight w:val="526"/>
        </w:trPr>
        <w:tc>
          <w:tcPr>
            <w:tcW w:w="2340" w:type="dxa"/>
          </w:tcPr>
          <w:p w14:paraId="6B7147ED" w14:textId="77777777" w:rsidR="004219CF" w:rsidRDefault="004219CF" w:rsidP="004219CF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center"/>
          </w:tcPr>
          <w:p w14:paraId="73E13021" w14:textId="22AF2C8C" w:rsidR="004219CF" w:rsidRPr="004B2179" w:rsidRDefault="00F61AEF" w:rsidP="004219CF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856BA9" w:rsidRDefault="00856BA9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856BA9" w:rsidRDefault="00856BA9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4BAB57D6-423F-4031-B546-93B4B8194989}"/>
    <w:embedItalic r:id="rId2" w:subsetted="1" w:fontKey="{CB3E1C3E-2E2D-42E2-97E6-DF2E6BF2AEC8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A052A4AA-6635-49C4-AA05-F4305EA9896A}"/>
    <w:embedBold r:id="rId4" w:fontKey="{CD2134A6-22A4-4A1A-B442-50EE0B76D1C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FE2613E4-7524-4B7C-85F9-4538874E57C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B0932F41-CC61-47E2-8317-27CFA50875C9}"/>
    <w:embedBold r:id="rId7" w:fontKey="{E5C2B951-8550-4DAF-AA86-85500449C67B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097086F1" w:rsidR="00F330D9" w:rsidRDefault="00F330D9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839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5A1ED8" w:rsidRPr="005A1ED8" w:rsidRDefault="005A1ED8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856BA9" w:rsidRDefault="00856BA9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856BA9" w:rsidRDefault="00856BA9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15F7E"/>
    <w:rsid w:val="000357D9"/>
    <w:rsid w:val="000430F5"/>
    <w:rsid w:val="00052BE1"/>
    <w:rsid w:val="000613DD"/>
    <w:rsid w:val="0007412A"/>
    <w:rsid w:val="00080207"/>
    <w:rsid w:val="0008467E"/>
    <w:rsid w:val="000E5A9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B32D2"/>
    <w:rsid w:val="001C3839"/>
    <w:rsid w:val="001F7913"/>
    <w:rsid w:val="0027562C"/>
    <w:rsid w:val="00283B81"/>
    <w:rsid w:val="00293B83"/>
    <w:rsid w:val="002A3621"/>
    <w:rsid w:val="002A4C3B"/>
    <w:rsid w:val="002B3890"/>
    <w:rsid w:val="002B7747"/>
    <w:rsid w:val="002C77B9"/>
    <w:rsid w:val="002D639B"/>
    <w:rsid w:val="002F485A"/>
    <w:rsid w:val="002F6285"/>
    <w:rsid w:val="003053D9"/>
    <w:rsid w:val="00325E97"/>
    <w:rsid w:val="0033255A"/>
    <w:rsid w:val="003333BB"/>
    <w:rsid w:val="003856C9"/>
    <w:rsid w:val="00396369"/>
    <w:rsid w:val="003B55A5"/>
    <w:rsid w:val="003D2399"/>
    <w:rsid w:val="003E7279"/>
    <w:rsid w:val="003F4D31"/>
    <w:rsid w:val="003F5FDB"/>
    <w:rsid w:val="004219CF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D22BB"/>
    <w:rsid w:val="004D5A26"/>
    <w:rsid w:val="005152F2"/>
    <w:rsid w:val="005246B9"/>
    <w:rsid w:val="00534E4E"/>
    <w:rsid w:val="00551D35"/>
    <w:rsid w:val="00553CFC"/>
    <w:rsid w:val="005562D4"/>
    <w:rsid w:val="00557019"/>
    <w:rsid w:val="0056144C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7D5592"/>
    <w:rsid w:val="00825ED8"/>
    <w:rsid w:val="00832043"/>
    <w:rsid w:val="00832F81"/>
    <w:rsid w:val="00841714"/>
    <w:rsid w:val="008501C7"/>
    <w:rsid w:val="00856BA9"/>
    <w:rsid w:val="00867FE6"/>
    <w:rsid w:val="008C74BC"/>
    <w:rsid w:val="008C7CA2"/>
    <w:rsid w:val="008F6337"/>
    <w:rsid w:val="00900888"/>
    <w:rsid w:val="00914DAF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82C1D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C6657"/>
    <w:rsid w:val="00CE6306"/>
    <w:rsid w:val="00D11C4D"/>
    <w:rsid w:val="00D32DDD"/>
    <w:rsid w:val="00D5067A"/>
    <w:rsid w:val="00D56612"/>
    <w:rsid w:val="00D82514"/>
    <w:rsid w:val="00D83D36"/>
    <w:rsid w:val="00DC0F74"/>
    <w:rsid w:val="00DC79BB"/>
    <w:rsid w:val="00DF0A0F"/>
    <w:rsid w:val="00E2024D"/>
    <w:rsid w:val="00E31B55"/>
    <w:rsid w:val="00E34D58"/>
    <w:rsid w:val="00E76D56"/>
    <w:rsid w:val="00E8545C"/>
    <w:rsid w:val="00E941EF"/>
    <w:rsid w:val="00EB1C1B"/>
    <w:rsid w:val="00EB32BC"/>
    <w:rsid w:val="00ED512A"/>
    <w:rsid w:val="00F077AE"/>
    <w:rsid w:val="00F14687"/>
    <w:rsid w:val="00F330D9"/>
    <w:rsid w:val="00F56435"/>
    <w:rsid w:val="00F61AEF"/>
    <w:rsid w:val="00F635A0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7570C-7962-4AD6-87B6-A781C95A0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13</TotalTime>
  <Pages>1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13</cp:revision>
  <cp:lastPrinted>2018-04-09T05:33:00Z</cp:lastPrinted>
  <dcterms:created xsi:type="dcterms:W3CDTF">2018-04-18T00:22:00Z</dcterms:created>
  <dcterms:modified xsi:type="dcterms:W3CDTF">2018-05-02T13:12:00Z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