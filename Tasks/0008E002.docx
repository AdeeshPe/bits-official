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6A680C2C" w:rsidR="00C420C8" w:rsidRPr="0027562C" w:rsidRDefault="003E0AB6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82816" behindDoc="0" locked="0" layoutInCell="1" allowOverlap="1" wp14:anchorId="10921A14" wp14:editId="305CC5F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993585</wp:posOffset>
                  </wp:positionV>
                  <wp:extent cx="1480820" cy="1108075"/>
                  <wp:effectExtent l="0" t="0" r="5080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20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2B6A6809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2D46B6" w:rsidRPr="006E22D8" w:rsidRDefault="002D46B6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2D46B6" w:rsidRPr="006E22D8" w:rsidRDefault="002D46B6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2D46B6" w:rsidRPr="00634CAB" w:rsidRDefault="002D46B6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2D46B6" w:rsidRPr="00634CAB" w:rsidRDefault="002D46B6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A778A">
              <w:rPr>
                <w:rFonts w:ascii="Segoe UI" w:hAnsi="Segoe UI" w:cs="Segoe UI"/>
              </w:rPr>
              <w:t>Explore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1A778A" w:rsidRPr="00007997">
              <w:rPr>
                <w:rFonts w:ascii="Segoe UI" w:hAnsi="Segoe UI" w:cs="Segoe UI"/>
                <w:sz w:val="18"/>
                <w:szCs w:val="12"/>
              </w:rPr>
              <w:t>0008E002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34920368" w14:textId="5B5A4FDF" w:rsidR="00C420C8" w:rsidRPr="005152F2" w:rsidRDefault="003E0AB6" w:rsidP="0044467B">
            <w:r w:rsidRPr="003E0AB6"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t xml:space="preserve">Invite Three new competitors to take part in the BITS competition </w:t>
            </w:r>
          </w:p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3D36030B" w:rsidR="00C53F92" w:rsidRPr="000357D9" w:rsidRDefault="003E0AB6" w:rsidP="003E0AB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For this task, you have to invite 3 new competitors for the BITS. Tell your friends about BITS and ask them for take part. If they like</w:t>
                  </w:r>
                  <w:r w:rsidR="002D62C3">
                    <w:rPr>
                      <w:rFonts w:ascii="Tahoma" w:hAnsi="Tahoma" w:cs="Tahoma"/>
                      <w:sz w:val="20"/>
                      <w:szCs w:val="20"/>
                    </w:rPr>
                    <w:t>,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tell them to get their BITS ID number from school ICT lab and visit to BITS website</w:t>
                  </w:r>
                  <w:r w:rsidR="002D62C3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to </w:t>
                  </w:r>
                  <w:r w:rsidR="002D62C3">
                    <w:rPr>
                      <w:rFonts w:ascii="Tahoma" w:hAnsi="Tahoma" w:cs="Tahoma"/>
                      <w:sz w:val="20"/>
                      <w:szCs w:val="20"/>
                    </w:rPr>
                    <w:t>register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. Help them to do that. Finally, you have</w:t>
                  </w:r>
                  <w:r w:rsidR="002D62C3">
                    <w:rPr>
                      <w:rFonts w:ascii="Tahoma" w:hAnsi="Tahoma" w:cs="Tahoma"/>
                      <w:sz w:val="20"/>
                      <w:szCs w:val="20"/>
                    </w:rPr>
                    <w:t xml:space="preserve"> t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o send us </w:t>
                  </w:r>
                  <w:r w:rsidR="002D62C3">
                    <w:rPr>
                      <w:rFonts w:ascii="Tahoma" w:hAnsi="Tahoma" w:cs="Tahoma"/>
                      <w:sz w:val="20"/>
                      <w:szCs w:val="20"/>
                    </w:rPr>
                    <w:t xml:space="preserve">the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names of those three new competitors </w:t>
                  </w:r>
                  <w:r w:rsidRPr="003E0AB6">
                    <w:rPr>
                      <w:rFonts w:ascii="Tahoma" w:hAnsi="Tahoma" w:cs="Tahoma"/>
                      <w:sz w:val="20"/>
                      <w:szCs w:val="20"/>
                    </w:rPr>
                    <w:t>through an email</w:t>
                  </w:r>
                  <w:r w:rsidR="002D62C3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Pr="003E0AB6">
                    <w:rPr>
                      <w:rFonts w:ascii="Tahoma" w:hAnsi="Tahoma" w:cs="Tahoma"/>
                      <w:sz w:val="20"/>
                      <w:szCs w:val="20"/>
                    </w:rPr>
                    <w:t>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. And also, you have to give the links for your GitHub account and profile names of those new competitors in slack.</w:t>
                  </w:r>
                  <w:r w:rsidR="00C00375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07E78496" w14:textId="77777777" w:rsidR="003E0AB6" w:rsidRDefault="003E0AB6" w:rsidP="003E0AB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[</w:t>
                  </w:r>
                  <w:hyperlink r:id="rId12" w:history="1">
                    <w:r w:rsidRPr="00C47F83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78FD3DB8" w14:textId="2AF06730" w:rsidR="003E0AB6" w:rsidRPr="003E0AB6" w:rsidRDefault="003E0AB6" w:rsidP="003E0AB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Invite 3 new members.</w:t>
                  </w:r>
                </w:p>
                <w:p w14:paraId="5A840979" w14:textId="2EDDCAF0" w:rsidR="00997A7C" w:rsidRPr="00997A7C" w:rsidRDefault="003E0AB6" w:rsidP="00A34CE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Send new competitors names who you had invited, through email form.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062E32A8" w14:textId="77777777" w:rsidR="0015523C" w:rsidRDefault="0015523C" w:rsidP="0015523C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5C62D71A" w14:textId="77777777" w:rsidR="0015523C" w:rsidRDefault="0015523C" w:rsidP="00DC71AA">
            <w:pPr>
              <w:ind w:left="802"/>
              <w:rPr>
                <w:rFonts w:ascii="Tahoma" w:hAnsi="Tahoma" w:cs="Tahoma"/>
              </w:rPr>
            </w:pPr>
          </w:p>
          <w:p w14:paraId="1F68B1D4" w14:textId="355A184B" w:rsidR="00DC71AA" w:rsidRDefault="003E0AB6" w:rsidP="00DC71AA">
            <w:pPr>
              <w:ind w:left="802"/>
              <w:rPr>
                <w:rFonts w:ascii="Tahoma" w:hAnsi="Tahoma" w:cs="Tahoma"/>
              </w:rPr>
            </w:pPr>
            <w:bookmarkStart w:id="2" w:name="_GoBack"/>
            <w:bookmarkEnd w:id="2"/>
            <w:r>
              <w:rPr>
                <w:rFonts w:ascii="Tahoma" w:hAnsi="Tahoma" w:cs="Tahoma"/>
              </w:rPr>
              <w:br/>
            </w:r>
          </w:p>
          <w:p w14:paraId="04B63A0D" w14:textId="77777777" w:rsidR="003E0AB6" w:rsidRDefault="003E0AB6" w:rsidP="00DC71AA">
            <w:pPr>
              <w:ind w:left="802"/>
              <w:rPr>
                <w:rFonts w:ascii="Tahoma" w:hAnsi="Tahoma" w:cs="Tahoma"/>
              </w:rPr>
            </w:pPr>
          </w:p>
          <w:p w14:paraId="1924EB5C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78C4E66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05300682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BD54DD3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5C8E87FB" w14:textId="1E764F84" w:rsidR="00DC71AA" w:rsidRPr="005A1ED8" w:rsidRDefault="00DC71AA" w:rsidP="00DC71AA">
            <w:pPr>
              <w:ind w:left="802"/>
              <w:rPr>
                <w:rFonts w:ascii="Tahoma" w:hAnsi="Tahoma" w:cs="Tahoma"/>
              </w:rPr>
            </w:pP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2D46B6" w:rsidRPr="00997A7C" w:rsidRDefault="002D46B6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2D46B6" w:rsidRPr="00997A7C" w:rsidRDefault="002D46B6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7BBCDEA9">
            <wp:simplePos x="0" y="0"/>
            <wp:positionH relativeFrom="margin">
              <wp:posOffset>5617845</wp:posOffset>
            </wp:positionH>
            <wp:positionV relativeFrom="page">
              <wp:posOffset>8546606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15523C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2D46B6" w:rsidRDefault="002D46B6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2D46B6" w:rsidRDefault="002D46B6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96EAAEF8-6576-4028-9EF0-E9F8D71BDDF3}"/>
    <w:embedItalic r:id="rId2" w:subsetted="1" w:fontKey="{8C071DA9-34F0-44D0-BBFA-804DCA9E0680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91D83D6A-3AF0-481B-AEEF-F6AC7F8BAA0E}"/>
    <w:embedBold r:id="rId4" w:fontKey="{51CD5D33-BC01-4CB0-92D9-42162185CD1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A96D7049-41FF-42DB-ABBF-1E607A40CB4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621BEB2-D585-4317-B324-00C3D345D171}"/>
    <w:embedBold r:id="rId7" w:fontKey="{CFBDFB8F-260B-47CC-AC06-E31EE13EDE73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25C1FDAC" w:rsidR="002D46B6" w:rsidRDefault="002D46B6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AB6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2D46B6" w:rsidRPr="005A1ED8" w:rsidRDefault="002D46B6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2D46B6" w:rsidRDefault="002D46B6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2D46B6" w:rsidRDefault="002D46B6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30F5"/>
    <w:rsid w:val="00052BE1"/>
    <w:rsid w:val="000613DD"/>
    <w:rsid w:val="0007412A"/>
    <w:rsid w:val="0008467E"/>
    <w:rsid w:val="000E5A95"/>
    <w:rsid w:val="000F6863"/>
    <w:rsid w:val="0010199E"/>
    <w:rsid w:val="0010257B"/>
    <w:rsid w:val="00106D5B"/>
    <w:rsid w:val="001128B7"/>
    <w:rsid w:val="001166C2"/>
    <w:rsid w:val="00125F11"/>
    <w:rsid w:val="001275B8"/>
    <w:rsid w:val="001503AC"/>
    <w:rsid w:val="0015523C"/>
    <w:rsid w:val="00165530"/>
    <w:rsid w:val="001765FE"/>
    <w:rsid w:val="0019561F"/>
    <w:rsid w:val="001A778A"/>
    <w:rsid w:val="001B32D2"/>
    <w:rsid w:val="001C3441"/>
    <w:rsid w:val="001F7913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D62C3"/>
    <w:rsid w:val="002F485A"/>
    <w:rsid w:val="003053D9"/>
    <w:rsid w:val="00325E97"/>
    <w:rsid w:val="0033255A"/>
    <w:rsid w:val="00353A64"/>
    <w:rsid w:val="0036462E"/>
    <w:rsid w:val="003856C9"/>
    <w:rsid w:val="00396369"/>
    <w:rsid w:val="003B55A5"/>
    <w:rsid w:val="003D2399"/>
    <w:rsid w:val="003E0AB6"/>
    <w:rsid w:val="003E7279"/>
    <w:rsid w:val="003F4D31"/>
    <w:rsid w:val="003F5FDB"/>
    <w:rsid w:val="004219CF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A3CE7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97A7C"/>
    <w:rsid w:val="009C67A1"/>
    <w:rsid w:val="009D1627"/>
    <w:rsid w:val="009D6B7C"/>
    <w:rsid w:val="00A20F1A"/>
    <w:rsid w:val="00A34CE5"/>
    <w:rsid w:val="00A42F91"/>
    <w:rsid w:val="00A55AF1"/>
    <w:rsid w:val="00A61D32"/>
    <w:rsid w:val="00A76EDE"/>
    <w:rsid w:val="00A82C1D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22A45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5067A"/>
    <w:rsid w:val="00D56612"/>
    <w:rsid w:val="00D83D36"/>
    <w:rsid w:val="00DC0F74"/>
    <w:rsid w:val="00DC71AA"/>
    <w:rsid w:val="00DC79BB"/>
    <w:rsid w:val="00DF0A0F"/>
    <w:rsid w:val="00E2024D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3E421-45BA-482E-844A-FBFB364C6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8</TotalTime>
  <Pages>1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8</cp:revision>
  <cp:lastPrinted>2018-04-09T05:33:00Z</cp:lastPrinted>
  <dcterms:created xsi:type="dcterms:W3CDTF">2018-04-18T13:26:00Z</dcterms:created>
  <dcterms:modified xsi:type="dcterms:W3CDTF">2018-05-02T13:44:00Z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